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616EBD" w14:textId="3CB50F1C" w:rsidR="007849DC" w:rsidRPr="002B3C57" w:rsidRDefault="002B3C57" w:rsidP="002B3C57">
      <w:pPr>
        <w:pStyle w:val="Title"/>
        <w:jc w:val="center"/>
        <w:rPr>
          <w:b/>
          <w:sz w:val="34"/>
          <w:szCs w:val="34"/>
        </w:rPr>
      </w:pPr>
      <w:r w:rsidRPr="002B3C57">
        <w:rPr>
          <w:b/>
          <w:sz w:val="34"/>
          <w:szCs w:val="34"/>
        </w:rPr>
        <w:t>ITECH</w:t>
      </w:r>
      <w:r w:rsidR="00F35A76">
        <w:rPr>
          <w:b/>
          <w:sz w:val="34"/>
          <w:szCs w:val="34"/>
        </w:rPr>
        <w:t>1400</w:t>
      </w:r>
      <w:r w:rsidR="00D4773E">
        <w:rPr>
          <w:b/>
          <w:sz w:val="34"/>
          <w:szCs w:val="34"/>
        </w:rPr>
        <w:t xml:space="preserve"> - Assignment </w:t>
      </w:r>
      <w:r w:rsidR="00F35A76">
        <w:rPr>
          <w:b/>
          <w:sz w:val="34"/>
          <w:szCs w:val="34"/>
        </w:rPr>
        <w:t>1</w:t>
      </w:r>
      <w:r w:rsidR="007849DC" w:rsidRPr="002B3C57">
        <w:rPr>
          <w:b/>
          <w:sz w:val="34"/>
          <w:szCs w:val="34"/>
        </w:rPr>
        <w:t xml:space="preserve"> – </w:t>
      </w:r>
      <w:r w:rsidR="003B241B">
        <w:rPr>
          <w:b/>
          <w:sz w:val="34"/>
          <w:szCs w:val="34"/>
        </w:rPr>
        <w:t>Container Recycling Machine</w:t>
      </w:r>
    </w:p>
    <w:p w14:paraId="03897B0E" w14:textId="2163B528" w:rsidR="000A1DC4" w:rsidRDefault="000A1DC4" w:rsidP="000A1DC4">
      <w:pPr>
        <w:pStyle w:val="Heading2"/>
      </w:pPr>
      <w:r>
        <w:t>Student Name: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Student ID:</w:t>
      </w:r>
    </w:p>
    <w:p w14:paraId="09297E7A" w14:textId="77777777" w:rsidR="000A1DC4" w:rsidRDefault="000A1DC4" w:rsidP="005E7A28">
      <w:pPr>
        <w:suppressAutoHyphens/>
        <w:autoSpaceDN w:val="0"/>
        <w:spacing w:line="240" w:lineRule="auto"/>
        <w:jc w:val="both"/>
        <w:textAlignment w:val="baseline"/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</w:pPr>
    </w:p>
    <w:p w14:paraId="09EE25A4" w14:textId="17BB3268" w:rsidR="00FD4BA4" w:rsidRDefault="00FD4BA4" w:rsidP="005E7A28">
      <w:pPr>
        <w:suppressAutoHyphens/>
        <w:autoSpaceDN w:val="0"/>
        <w:spacing w:line="240" w:lineRule="auto"/>
        <w:jc w:val="both"/>
        <w:textAlignment w:val="baseline"/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</w:pPr>
      <w:r w:rsidRPr="005F4577"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  <w:t>Assignmen</w:t>
      </w:r>
      <w:r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  <w:t>t Part 1 Details</w:t>
      </w:r>
      <w:r w:rsidR="00695834"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  <w:t xml:space="preserve"> – Class Design</w:t>
      </w:r>
    </w:p>
    <w:p w14:paraId="5DBFF6E9" w14:textId="2381EAFD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b/>
          <w:i/>
          <w:color w:val="FF0000"/>
          <w:sz w:val="24"/>
        </w:rPr>
      </w:pPr>
      <w:r w:rsidRPr="0064638A">
        <w:rPr>
          <w:rFonts w:ascii="Calibri" w:eastAsia="Times New Roman" w:hAnsi="Calibri" w:cs="Times New Roman"/>
          <w:b/>
          <w:i/>
          <w:color w:val="FF0000"/>
          <w:sz w:val="24"/>
        </w:rPr>
        <w:t>Insert your list</w:t>
      </w:r>
      <w:r>
        <w:rPr>
          <w:rFonts w:ascii="Calibri" w:eastAsia="Times New Roman" w:hAnsi="Calibri" w:cs="Times New Roman"/>
          <w:b/>
          <w:i/>
          <w:color w:val="FF0000"/>
          <w:sz w:val="24"/>
        </w:rPr>
        <w:t>/table</w:t>
      </w:r>
      <w:r w:rsidRPr="0064638A">
        <w:rPr>
          <w:rFonts w:ascii="Calibri" w:eastAsia="Times New Roman" w:hAnsi="Calibri" w:cs="Times New Roman"/>
          <w:b/>
          <w:i/>
          <w:color w:val="FF0000"/>
          <w:sz w:val="24"/>
        </w:rPr>
        <w:t xml:space="preserve"> of possible </w:t>
      </w:r>
      <w:r w:rsidR="003B241B">
        <w:rPr>
          <w:rFonts w:ascii="Calibri" w:eastAsia="Times New Roman" w:hAnsi="Calibri" w:cs="Times New Roman"/>
          <w:b/>
          <w:i/>
          <w:color w:val="FF0000"/>
          <w:sz w:val="24"/>
        </w:rPr>
        <w:t>Container</w:t>
      </w:r>
      <w:r w:rsidR="00ED074F">
        <w:t xml:space="preserve"> </w:t>
      </w:r>
      <w:r w:rsidRPr="0064638A">
        <w:rPr>
          <w:rFonts w:ascii="Calibri" w:eastAsia="Times New Roman" w:hAnsi="Calibri" w:cs="Times New Roman"/>
          <w:b/>
          <w:i/>
          <w:color w:val="FF0000"/>
          <w:sz w:val="24"/>
        </w:rPr>
        <w:t>properties here…</w:t>
      </w:r>
    </w:p>
    <w:p w14:paraId="49EF6DDA" w14:textId="606A0C51" w:rsidR="005855CF" w:rsidRPr="005855CF" w:rsidRDefault="003B241B" w:rsidP="005855CF">
      <w:pPr>
        <w:pStyle w:val="Heading2"/>
      </w:pPr>
      <w:r>
        <w:t>Container</w:t>
      </w:r>
      <w:r w:rsidR="00ED074F">
        <w:t xml:space="preserve"> </w:t>
      </w:r>
      <w:r w:rsidR="005855CF">
        <w:t>Properties (All)</w:t>
      </w:r>
    </w:p>
    <w:tbl>
      <w:tblPr>
        <w:tblStyle w:val="TableGridLight"/>
        <w:tblW w:w="0" w:type="auto"/>
        <w:tblLook w:val="0620" w:firstRow="1" w:lastRow="0" w:firstColumn="0" w:lastColumn="0" w:noHBand="1" w:noVBand="1"/>
      </w:tblPr>
      <w:tblGrid>
        <w:gridCol w:w="2689"/>
        <w:gridCol w:w="2688"/>
        <w:gridCol w:w="2689"/>
        <w:gridCol w:w="2690"/>
      </w:tblGrid>
      <w:tr w:rsidR="005855CF" w14:paraId="2F01AEAB" w14:textId="77777777" w:rsidTr="005855CF">
        <w:tc>
          <w:tcPr>
            <w:tcW w:w="2691" w:type="dxa"/>
          </w:tcPr>
          <w:p w14:paraId="43DF32C5" w14:textId="0784B1D4" w:rsidR="005855CF" w:rsidRDefault="006A7CD5" w:rsidP="005E7A28">
            <w:pPr>
              <w:suppressAutoHyphens/>
              <w:autoSpaceDN w:val="0"/>
              <w:spacing w:line="240" w:lineRule="auto"/>
              <w:jc w:val="both"/>
              <w:textAlignment w:val="baseline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FF0000"/>
                <w:sz w:val="24"/>
              </w:rPr>
              <w:t>name</w:t>
            </w:r>
          </w:p>
        </w:tc>
        <w:tc>
          <w:tcPr>
            <w:tcW w:w="2691" w:type="dxa"/>
          </w:tcPr>
          <w:p w14:paraId="64AB84FC" w14:textId="5AF0A79C" w:rsidR="005855CF" w:rsidRDefault="006A7CD5" w:rsidP="005E7A28">
            <w:pPr>
              <w:suppressAutoHyphens/>
              <w:autoSpaceDN w:val="0"/>
              <w:spacing w:line="240" w:lineRule="auto"/>
              <w:jc w:val="both"/>
              <w:textAlignment w:val="baseline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FF0000"/>
                <w:sz w:val="24"/>
              </w:rPr>
              <w:t>price</w:t>
            </w:r>
          </w:p>
        </w:tc>
        <w:tc>
          <w:tcPr>
            <w:tcW w:w="2692" w:type="dxa"/>
          </w:tcPr>
          <w:p w14:paraId="23199416" w14:textId="19F61B93" w:rsidR="005855CF" w:rsidRDefault="006A7CD5" w:rsidP="005E7A28">
            <w:pPr>
              <w:suppressAutoHyphens/>
              <w:autoSpaceDN w:val="0"/>
              <w:spacing w:line="240" w:lineRule="auto"/>
              <w:jc w:val="both"/>
              <w:textAlignment w:val="baseline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FF0000"/>
                <w:sz w:val="24"/>
              </w:rPr>
              <w:t>colour</w:t>
            </w:r>
          </w:p>
        </w:tc>
        <w:tc>
          <w:tcPr>
            <w:tcW w:w="2692" w:type="dxa"/>
          </w:tcPr>
          <w:p w14:paraId="2752CFFC" w14:textId="586CF747" w:rsidR="005855CF" w:rsidRDefault="006A7CD5" w:rsidP="005E7A28">
            <w:pPr>
              <w:suppressAutoHyphens/>
              <w:autoSpaceDN w:val="0"/>
              <w:spacing w:line="240" w:lineRule="auto"/>
              <w:jc w:val="both"/>
              <w:textAlignment w:val="baseline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FF0000"/>
                <w:sz w:val="24"/>
              </w:rPr>
              <w:t>shape</w:t>
            </w:r>
          </w:p>
        </w:tc>
      </w:tr>
      <w:tr w:rsidR="005855CF" w14:paraId="27E162A7" w14:textId="77777777" w:rsidTr="005855CF">
        <w:tc>
          <w:tcPr>
            <w:tcW w:w="2691" w:type="dxa"/>
          </w:tcPr>
          <w:p w14:paraId="6E96B1D5" w14:textId="7F1C9E12" w:rsidR="005855CF" w:rsidRDefault="006A7CD5" w:rsidP="005E7A28">
            <w:pPr>
              <w:suppressAutoHyphens/>
              <w:autoSpaceDN w:val="0"/>
              <w:spacing w:line="240" w:lineRule="auto"/>
              <w:jc w:val="both"/>
              <w:textAlignment w:val="baseline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FF0000"/>
                <w:sz w:val="24"/>
              </w:rPr>
              <w:t>Weight</w:t>
            </w:r>
          </w:p>
        </w:tc>
        <w:tc>
          <w:tcPr>
            <w:tcW w:w="2691" w:type="dxa"/>
          </w:tcPr>
          <w:p w14:paraId="26311ECF" w14:textId="3D0F6627" w:rsidR="005855CF" w:rsidRDefault="006A7CD5" w:rsidP="005E7A28">
            <w:pPr>
              <w:suppressAutoHyphens/>
              <w:autoSpaceDN w:val="0"/>
              <w:spacing w:line="240" w:lineRule="auto"/>
              <w:jc w:val="both"/>
              <w:textAlignment w:val="baseline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FF0000"/>
                <w:sz w:val="24"/>
              </w:rPr>
              <w:t>Height</w:t>
            </w:r>
          </w:p>
        </w:tc>
        <w:tc>
          <w:tcPr>
            <w:tcW w:w="2692" w:type="dxa"/>
          </w:tcPr>
          <w:p w14:paraId="4577AA5D" w14:textId="2DE503F0" w:rsidR="005855CF" w:rsidRDefault="006A7CD5" w:rsidP="005E7A28">
            <w:pPr>
              <w:suppressAutoHyphens/>
              <w:autoSpaceDN w:val="0"/>
              <w:spacing w:line="240" w:lineRule="auto"/>
              <w:jc w:val="both"/>
              <w:textAlignment w:val="baseline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FF0000"/>
                <w:sz w:val="24"/>
              </w:rPr>
              <w:t>Width or radius</w:t>
            </w:r>
          </w:p>
        </w:tc>
        <w:tc>
          <w:tcPr>
            <w:tcW w:w="2692" w:type="dxa"/>
          </w:tcPr>
          <w:p w14:paraId="1ACF9059" w14:textId="2BC068BD" w:rsidR="005855CF" w:rsidRDefault="006A7CD5" w:rsidP="005E7A28">
            <w:pPr>
              <w:suppressAutoHyphens/>
              <w:autoSpaceDN w:val="0"/>
              <w:spacing w:line="240" w:lineRule="auto"/>
              <w:jc w:val="both"/>
              <w:textAlignment w:val="baseline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FF0000"/>
                <w:sz w:val="24"/>
              </w:rPr>
              <w:t xml:space="preserve">Area </w:t>
            </w:r>
            <w:proofErr w:type="gramStart"/>
            <w:r>
              <w:rPr>
                <w:rFonts w:ascii="Calibri" w:eastAsia="Times New Roman" w:hAnsi="Calibri" w:cs="Times New Roman"/>
                <w:b/>
                <w:color w:val="FF0000"/>
                <w:sz w:val="24"/>
              </w:rPr>
              <w:t>of  circumference</w:t>
            </w:r>
            <w:proofErr w:type="gramEnd"/>
          </w:p>
        </w:tc>
      </w:tr>
      <w:tr w:rsidR="005855CF" w14:paraId="3FC4F49A" w14:textId="77777777" w:rsidTr="005855CF">
        <w:tc>
          <w:tcPr>
            <w:tcW w:w="2691" w:type="dxa"/>
          </w:tcPr>
          <w:p w14:paraId="0C925C9D" w14:textId="5F2AFFA9" w:rsidR="005855CF" w:rsidRDefault="006A7CD5" w:rsidP="005E7A28">
            <w:pPr>
              <w:suppressAutoHyphens/>
              <w:autoSpaceDN w:val="0"/>
              <w:spacing w:line="240" w:lineRule="auto"/>
              <w:jc w:val="both"/>
              <w:textAlignment w:val="baseline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FF0000"/>
                <w:sz w:val="24"/>
              </w:rPr>
              <w:t>Volume</w:t>
            </w:r>
          </w:p>
        </w:tc>
        <w:tc>
          <w:tcPr>
            <w:tcW w:w="2691" w:type="dxa"/>
          </w:tcPr>
          <w:p w14:paraId="65F7B27F" w14:textId="74F69207" w:rsidR="005855CF" w:rsidRDefault="006A7CD5" w:rsidP="005E7A28">
            <w:pPr>
              <w:suppressAutoHyphens/>
              <w:autoSpaceDN w:val="0"/>
              <w:spacing w:line="240" w:lineRule="auto"/>
              <w:jc w:val="both"/>
              <w:textAlignment w:val="baseline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FF0000"/>
                <w:sz w:val="24"/>
              </w:rPr>
              <w:t>material</w:t>
            </w:r>
          </w:p>
        </w:tc>
        <w:tc>
          <w:tcPr>
            <w:tcW w:w="2692" w:type="dxa"/>
          </w:tcPr>
          <w:p w14:paraId="6A87AC91" w14:textId="77777777" w:rsidR="005855CF" w:rsidRDefault="005855CF" w:rsidP="005E7A28">
            <w:pPr>
              <w:suppressAutoHyphens/>
              <w:autoSpaceDN w:val="0"/>
              <w:spacing w:line="240" w:lineRule="auto"/>
              <w:jc w:val="both"/>
              <w:textAlignment w:val="baseline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2692" w:type="dxa"/>
          </w:tcPr>
          <w:p w14:paraId="71F42F3C" w14:textId="77777777" w:rsidR="005855CF" w:rsidRDefault="005855CF" w:rsidP="005E7A28">
            <w:pPr>
              <w:suppressAutoHyphens/>
              <w:autoSpaceDN w:val="0"/>
              <w:spacing w:line="240" w:lineRule="auto"/>
              <w:jc w:val="both"/>
              <w:textAlignment w:val="baseline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</w:tr>
    </w:tbl>
    <w:p w14:paraId="759E30FD" w14:textId="50CA4A01" w:rsidR="0064638A" w:rsidRP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b/>
          <w:color w:val="FF0000"/>
          <w:sz w:val="24"/>
        </w:rPr>
      </w:pPr>
    </w:p>
    <w:p w14:paraId="1F6E6BF7" w14:textId="12654851" w:rsidR="0064638A" w:rsidRDefault="0064638A" w:rsidP="0064638A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b/>
          <w:i/>
          <w:color w:val="FF0000"/>
          <w:sz w:val="24"/>
        </w:rPr>
      </w:pPr>
      <w:r w:rsidRPr="0064638A">
        <w:rPr>
          <w:rFonts w:ascii="Calibri" w:eastAsia="Times New Roman" w:hAnsi="Calibri" w:cs="Times New Roman"/>
          <w:b/>
          <w:i/>
          <w:color w:val="FF0000"/>
          <w:sz w:val="24"/>
        </w:rPr>
        <w:t>Insert your list</w:t>
      </w:r>
      <w:r>
        <w:rPr>
          <w:rFonts w:ascii="Calibri" w:eastAsia="Times New Roman" w:hAnsi="Calibri" w:cs="Times New Roman"/>
          <w:b/>
          <w:i/>
          <w:color w:val="FF0000"/>
          <w:sz w:val="24"/>
        </w:rPr>
        <w:t>/table</w:t>
      </w:r>
      <w:r w:rsidRPr="0064638A">
        <w:rPr>
          <w:rFonts w:ascii="Calibri" w:eastAsia="Times New Roman" w:hAnsi="Calibri" w:cs="Times New Roman"/>
          <w:b/>
          <w:i/>
          <w:color w:val="FF0000"/>
          <w:sz w:val="24"/>
        </w:rPr>
        <w:t xml:space="preserve"> of </w:t>
      </w:r>
      <w:r>
        <w:rPr>
          <w:rFonts w:ascii="Calibri" w:eastAsia="Times New Roman" w:hAnsi="Calibri" w:cs="Times New Roman"/>
          <w:b/>
          <w:i/>
          <w:color w:val="FF0000"/>
          <w:sz w:val="24"/>
        </w:rPr>
        <w:t>key</w:t>
      </w:r>
      <w:r w:rsidRPr="0064638A">
        <w:rPr>
          <w:rFonts w:ascii="Calibri" w:eastAsia="Times New Roman" w:hAnsi="Calibri" w:cs="Times New Roman"/>
          <w:b/>
          <w:i/>
          <w:color w:val="FF0000"/>
          <w:sz w:val="24"/>
        </w:rPr>
        <w:t xml:space="preserve"> product properties here…</w:t>
      </w:r>
    </w:p>
    <w:p w14:paraId="52940E09" w14:textId="1D0E9DE6" w:rsidR="005855CF" w:rsidRDefault="003B241B" w:rsidP="005855CF">
      <w:pPr>
        <w:pStyle w:val="Heading2"/>
        <w:rPr>
          <w:rFonts w:ascii="Calibri" w:eastAsia="Times New Roman" w:hAnsi="Calibri" w:cs="Times New Roman"/>
          <w:b w:val="0"/>
          <w:i/>
          <w:color w:val="FF0000"/>
          <w:sz w:val="24"/>
        </w:rPr>
      </w:pPr>
      <w:r>
        <w:t>Container</w:t>
      </w:r>
      <w:r w:rsidR="00ED074F">
        <w:t xml:space="preserve"> </w:t>
      </w:r>
      <w:r w:rsidR="005855CF">
        <w:t>Properties (Key)</w:t>
      </w:r>
    </w:p>
    <w:tbl>
      <w:tblPr>
        <w:tblStyle w:val="TableGridLight"/>
        <w:tblW w:w="0" w:type="auto"/>
        <w:tblLook w:val="0620" w:firstRow="1" w:lastRow="0" w:firstColumn="0" w:lastColumn="0" w:noHBand="1" w:noVBand="1"/>
      </w:tblPr>
      <w:tblGrid>
        <w:gridCol w:w="2689"/>
        <w:gridCol w:w="2689"/>
        <w:gridCol w:w="2689"/>
        <w:gridCol w:w="2689"/>
      </w:tblGrid>
      <w:tr w:rsidR="005855CF" w14:paraId="2C92AD64" w14:textId="77777777" w:rsidTr="005855CF">
        <w:tc>
          <w:tcPr>
            <w:tcW w:w="2689" w:type="dxa"/>
          </w:tcPr>
          <w:p w14:paraId="5DBD5D2A" w14:textId="14BC2653" w:rsidR="005855CF" w:rsidRDefault="006A7CD5" w:rsidP="008E1F9B">
            <w:pPr>
              <w:suppressAutoHyphens/>
              <w:autoSpaceDN w:val="0"/>
              <w:spacing w:line="240" w:lineRule="auto"/>
              <w:jc w:val="both"/>
              <w:textAlignment w:val="baseline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FF0000"/>
                <w:sz w:val="24"/>
              </w:rPr>
              <w:t>name</w:t>
            </w:r>
          </w:p>
        </w:tc>
        <w:tc>
          <w:tcPr>
            <w:tcW w:w="2689" w:type="dxa"/>
          </w:tcPr>
          <w:p w14:paraId="44AC010E" w14:textId="469CC625" w:rsidR="005855CF" w:rsidRDefault="006A7CD5" w:rsidP="008E1F9B">
            <w:pPr>
              <w:suppressAutoHyphens/>
              <w:autoSpaceDN w:val="0"/>
              <w:spacing w:line="240" w:lineRule="auto"/>
              <w:jc w:val="both"/>
              <w:textAlignment w:val="baseline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FF0000"/>
                <w:sz w:val="24"/>
              </w:rPr>
              <w:t>price</w:t>
            </w:r>
          </w:p>
        </w:tc>
        <w:tc>
          <w:tcPr>
            <w:tcW w:w="2689" w:type="dxa"/>
          </w:tcPr>
          <w:p w14:paraId="15B1460A" w14:textId="77777777" w:rsidR="005855CF" w:rsidRDefault="005855CF" w:rsidP="008E1F9B">
            <w:pPr>
              <w:suppressAutoHyphens/>
              <w:autoSpaceDN w:val="0"/>
              <w:spacing w:line="240" w:lineRule="auto"/>
              <w:jc w:val="both"/>
              <w:textAlignment w:val="baseline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2689" w:type="dxa"/>
          </w:tcPr>
          <w:p w14:paraId="4CD899D7" w14:textId="77777777" w:rsidR="005855CF" w:rsidRDefault="005855CF" w:rsidP="008E1F9B">
            <w:pPr>
              <w:suppressAutoHyphens/>
              <w:autoSpaceDN w:val="0"/>
              <w:spacing w:line="240" w:lineRule="auto"/>
              <w:jc w:val="both"/>
              <w:textAlignment w:val="baseline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</w:tr>
    </w:tbl>
    <w:p w14:paraId="24530187" w14:textId="57E90B0A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65276E57" w14:textId="3DB4D1E0" w:rsidR="0064638A" w:rsidRDefault="0064638A" w:rsidP="0064638A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b/>
          <w:i/>
          <w:color w:val="FF0000"/>
          <w:sz w:val="24"/>
        </w:rPr>
      </w:pPr>
      <w:r>
        <w:rPr>
          <w:rFonts w:ascii="Calibri" w:eastAsia="Times New Roman" w:hAnsi="Calibri" w:cs="Times New Roman"/>
          <w:b/>
          <w:i/>
          <w:color w:val="FF0000"/>
          <w:sz w:val="24"/>
        </w:rPr>
        <w:t xml:space="preserve">Complete the class diagram of your final </w:t>
      </w:r>
      <w:r w:rsidR="003B241B">
        <w:rPr>
          <w:rFonts w:ascii="Calibri" w:eastAsia="Times New Roman" w:hAnsi="Calibri" w:cs="Times New Roman"/>
          <w:b/>
          <w:i/>
          <w:color w:val="FF0000"/>
          <w:sz w:val="24"/>
        </w:rPr>
        <w:t>Container</w:t>
      </w:r>
      <w:r w:rsidR="00ED074F" w:rsidRPr="00ED074F">
        <w:rPr>
          <w:rFonts w:ascii="Calibri" w:eastAsia="Times New Roman" w:hAnsi="Calibri" w:cs="Times New Roman"/>
          <w:b/>
          <w:i/>
          <w:color w:val="FF0000"/>
          <w:sz w:val="24"/>
        </w:rPr>
        <w:t xml:space="preserve"> </w:t>
      </w:r>
      <w:r>
        <w:rPr>
          <w:rFonts w:ascii="Calibri" w:eastAsia="Times New Roman" w:hAnsi="Calibri" w:cs="Times New Roman"/>
          <w:b/>
          <w:i/>
          <w:color w:val="FF0000"/>
          <w:sz w:val="24"/>
        </w:rPr>
        <w:t>class here</w:t>
      </w:r>
      <w:r w:rsidRPr="0064638A">
        <w:rPr>
          <w:rFonts w:ascii="Calibri" w:eastAsia="Times New Roman" w:hAnsi="Calibri" w:cs="Times New Roman"/>
          <w:b/>
          <w:i/>
          <w:color w:val="FF0000"/>
          <w:sz w:val="24"/>
        </w:rPr>
        <w:t>…</w:t>
      </w:r>
    </w:p>
    <w:p w14:paraId="1EFB37B2" w14:textId="3C810587" w:rsidR="005855CF" w:rsidRDefault="003B241B" w:rsidP="005855CF">
      <w:pPr>
        <w:pStyle w:val="Heading2"/>
        <w:rPr>
          <w:rFonts w:ascii="Calibri" w:eastAsia="Times New Roman" w:hAnsi="Calibri" w:cs="Times New Roman"/>
          <w:b w:val="0"/>
          <w:i/>
          <w:color w:val="FF0000"/>
          <w:sz w:val="24"/>
        </w:rPr>
      </w:pPr>
      <w:r>
        <w:t>Container</w:t>
      </w:r>
      <w:r w:rsidR="005855CF">
        <w:t xml:space="preserve"> Class Diagram</w:t>
      </w:r>
    </w:p>
    <w:p w14:paraId="42DAF64B" w14:textId="59DC32F8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  <w:r>
        <w:rPr>
          <w:rFonts w:ascii="Calibri" w:eastAsia="Times New Roman" w:hAnsi="Calibri" w:cs="Times New Roman"/>
          <w:noProof/>
          <w:sz w:val="24"/>
          <w:lang w:eastAsia="en-A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F9C472E" wp14:editId="0F9336FF">
                <wp:simplePos x="0" y="0"/>
                <wp:positionH relativeFrom="column">
                  <wp:posOffset>1756410</wp:posOffset>
                </wp:positionH>
                <wp:positionV relativeFrom="paragraph">
                  <wp:posOffset>239036</wp:posOffset>
                </wp:positionV>
                <wp:extent cx="3309178" cy="2941568"/>
                <wp:effectExtent l="38100" t="19050" r="62865" b="8763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9178" cy="2941568"/>
                          <a:chOff x="0" y="0"/>
                          <a:chExt cx="3309178" cy="2941568"/>
                        </a:xfrm>
                      </wpg:grpSpPr>
                      <wps:wsp>
                        <wps:cNvPr id="2" name="Rectangle: Rounded Corners 2"/>
                        <wps:cNvSpPr/>
                        <wps:spPr>
                          <a:xfrm>
                            <a:off x="9939" y="0"/>
                            <a:ext cx="3289852" cy="2941568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407504" y="149087"/>
                            <a:ext cx="2494280" cy="3975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5F03747" w14:textId="14336E1A" w:rsidR="0064638A" w:rsidRDefault="006A7CD5">
                              <w:r>
                                <w:tab/>
                              </w:r>
                              <w:r w:rsidR="00E020D7">
                                <w:t>Container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407504" y="755374"/>
                            <a:ext cx="2494280" cy="1143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D23E2E3" w14:textId="5B4AE2C3" w:rsidR="0064638A" w:rsidRDefault="00E020D7" w:rsidP="0064638A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+name: string</w:t>
                              </w:r>
                            </w:p>
                            <w:p w14:paraId="62EA3FEF" w14:textId="06546D71" w:rsidR="00E020D7" w:rsidRPr="00E020D7" w:rsidRDefault="00E020D7" w:rsidP="0064638A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lang w:val="en-US"/>
                                </w:rPr>
                                <w:t>price :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flaot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ab/>
                              </w:r>
                              <w:r>
                                <w:rPr>
                                  <w:lang w:val="en-US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0" y="646043"/>
                            <a:ext cx="330917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>
                            <a:off x="0" y="1997765"/>
                            <a:ext cx="330898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407504" y="2206487"/>
                            <a:ext cx="2494280" cy="3975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A3151E6" w14:textId="0592F38D" w:rsidR="0064638A" w:rsidRPr="00E020D7" w:rsidRDefault="00E020D7" w:rsidP="0064638A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+ </w:t>
                              </w:r>
                              <w:proofErr w:type="gramStart"/>
                              <w:r>
                                <w:rPr>
                                  <w:lang w:val="en-US"/>
                                </w:rPr>
                                <w:t>Container(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9C472E" id="Group 17" o:spid="_x0000_s1026" style="position:absolute;left:0;text-align:left;margin-left:138.3pt;margin-top:18.8pt;width:260.55pt;height:231.6pt;z-index:251666432" coordsize="33091,29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">
                <v:roundrect id="Rectangle: Rounded Corners 2" o:spid="_x0000_s1027" style="position:absolute;left:99;width:32898;height:294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" fillcolor="#777877 [3204]" strokecolor="#717171 [3044]">
                  <v:fill color2="#bbb [1620]" rotate="t" angle="180" focus="100%" type="gradient">
                    <o:fill v:ext="view" type="gradientUnscaled"/>
                  </v:fill>
                  <v:shadow on="t" color="black" opacity="22937f" origin=",.5" offset="0,.63889mm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4075;top:1490;width:24942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B1pwQAAANoAAAAPAAAAZHJzL2Rvd25yZXYueG1sRI9BawIx&#10;FITvhf6H8Aq91WxbkH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JVUHWnBAAAA2gAAAA8AAAAA&#10;AAAAAAAAAAAABwIAAGRycy9kb3ducmV2LnhtbFBLBQYAAAAAAwADALcAAAD1AgAAAAA=&#10;" fillcolor="white [3201]" strokeweight=".5pt">
                  <v:textbox>
                    <w:txbxContent>
                      <w:p w14:paraId="25F03747" w14:textId="14336E1A" w:rsidR="0064638A" w:rsidRDefault="006A7CD5">
                        <w:r>
                          <w:tab/>
                        </w:r>
                        <w:r w:rsidR="00E020D7">
                          <w:t>Container</w:t>
                        </w:r>
                      </w:p>
                    </w:txbxContent>
                  </v:textbox>
                </v:shape>
                <v:shape id="Text Box 4" o:spid="_x0000_s1029" type="#_x0000_t202" style="position:absolute;left:4075;top:7553;width:24942;height:11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YUdwQAAANoAAAAPAAAAZHJzL2Rvd25yZXYueG1sRI9BawIx&#10;FITvhf6H8Aq91WxLk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Bq9hR3BAAAA2gAAAA8AAAAA&#10;AAAAAAAAAAAABwIAAGRycy9kb3ducmV2LnhtbFBLBQYAAAAAAwADALcAAAD1AgAAAAA=&#10;" fillcolor="white [3201]" strokeweight=".5pt">
                  <v:textbox>
                    <w:txbxContent>
                      <w:p w14:paraId="2D23E2E3" w14:textId="5B4AE2C3" w:rsidR="0064638A" w:rsidRDefault="00E020D7" w:rsidP="0064638A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+name: string</w:t>
                        </w:r>
                      </w:p>
                      <w:p w14:paraId="62EA3FEF" w14:textId="06546D71" w:rsidR="00E020D7" w:rsidRPr="00E020D7" w:rsidRDefault="00E020D7" w:rsidP="0064638A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+</w:t>
                        </w:r>
                        <w:proofErr w:type="gramStart"/>
                        <w:r>
                          <w:rPr>
                            <w:lang w:val="en-US"/>
                          </w:rPr>
                          <w:t>price :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en-US"/>
                          </w:rPr>
                          <w:t>flaot</w:t>
                        </w:r>
                        <w:proofErr w:type="spellEnd"/>
                        <w:r>
                          <w:rPr>
                            <w:lang w:val="en-US"/>
                          </w:rPr>
                          <w:tab/>
                        </w:r>
                        <w:r>
                          <w:rPr>
                            <w:lang w:val="en-US"/>
                          </w:rPr>
                          <w:tab/>
                        </w:r>
                      </w:p>
                    </w:txbxContent>
                  </v:textbox>
                </v:shape>
                <v:line id="Straight Connector 5" o:spid="_x0000_s1030" style="position:absolute;visibility:visible;mso-wrap-style:square" from="0,6460" to="33091,6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" strokecolor="#777877 [3204]" strokeweight="2pt">
                  <v:shadow on="t" color="black" opacity="24903f" origin=",.5" offset="0,.55556mm"/>
                </v:line>
                <v:line id="Straight Connector 13" o:spid="_x0000_s1031" style="position:absolute;visibility:visible;mso-wrap-style:square" from="0,19977" to="33089,19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" strokecolor="#777877 [3204]" strokeweight="2pt">
                  <v:shadow on="t" color="black" opacity="24903f" origin=",.5" offset="0,.55556mm"/>
                </v:line>
                <v:shape id="Text Box 14" o:spid="_x0000_s1032" type="#_x0000_t202" style="position:absolute;left:4075;top:22064;width:24942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" fillcolor="white [3201]" strokeweight=".5pt">
                  <v:textbox>
                    <w:txbxContent>
                      <w:p w14:paraId="0A3151E6" w14:textId="0592F38D" w:rsidR="0064638A" w:rsidRPr="00E020D7" w:rsidRDefault="00E020D7" w:rsidP="0064638A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+ </w:t>
                        </w:r>
                        <w:proofErr w:type="gramStart"/>
                        <w:r>
                          <w:rPr>
                            <w:lang w:val="en-US"/>
                          </w:rPr>
                          <w:t>Container(</w:t>
                        </w:r>
                        <w:proofErr w:type="gramEnd"/>
                        <w:r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6CFB955" w14:textId="079B6D0E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4B1A66E1" w14:textId="17860906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3DBFE1A0" w14:textId="74DCACA7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70E2F9D5" w14:textId="240DAFDF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20278877" w14:textId="57C52B21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65B5AC58" w14:textId="3E23BDD2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23576830" w14:textId="389DF206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48845252" w14:textId="5511C2BA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7DBBC196" w14:textId="77777777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3FB3E737" w14:textId="1F709856" w:rsidR="005855CF" w:rsidRDefault="003B241B" w:rsidP="005855CF">
      <w:pPr>
        <w:pStyle w:val="Heading2"/>
        <w:rPr>
          <w:rFonts w:ascii="Calibri" w:eastAsia="Times New Roman" w:hAnsi="Calibri" w:cs="Times New Roman"/>
          <w:b w:val="0"/>
          <w:i/>
          <w:color w:val="FF0000"/>
          <w:sz w:val="24"/>
        </w:rPr>
      </w:pPr>
      <w:proofErr w:type="spellStart"/>
      <w:r>
        <w:lastRenderedPageBreak/>
        <w:t>Container_Recycling_Machine</w:t>
      </w:r>
      <w:proofErr w:type="spellEnd"/>
      <w:r w:rsidR="005855CF">
        <w:t xml:space="preserve"> Class Diagram</w:t>
      </w:r>
    </w:p>
    <w:p w14:paraId="352C955F" w14:textId="3A0AE118" w:rsidR="0064638A" w:rsidRDefault="0064638A" w:rsidP="0064638A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b/>
          <w:i/>
          <w:color w:val="FF0000"/>
          <w:sz w:val="24"/>
        </w:rPr>
      </w:pPr>
      <w:r>
        <w:rPr>
          <w:rFonts w:ascii="Calibri" w:eastAsia="Times New Roman" w:hAnsi="Calibri" w:cs="Times New Roman"/>
          <w:b/>
          <w:i/>
          <w:color w:val="FF0000"/>
          <w:sz w:val="24"/>
        </w:rPr>
        <w:t xml:space="preserve">Complete the class diagram of your final </w:t>
      </w:r>
      <w:r w:rsidR="009C71D6">
        <w:rPr>
          <w:rFonts w:ascii="Calibri" w:eastAsia="Times New Roman" w:hAnsi="Calibri" w:cs="Times New Roman"/>
          <w:b/>
          <w:i/>
          <w:color w:val="FF0000"/>
          <w:sz w:val="24"/>
        </w:rPr>
        <w:t>Recycling</w:t>
      </w:r>
      <w:r>
        <w:rPr>
          <w:rFonts w:ascii="Calibri" w:eastAsia="Times New Roman" w:hAnsi="Calibri" w:cs="Times New Roman"/>
          <w:b/>
          <w:i/>
          <w:color w:val="FF0000"/>
          <w:sz w:val="24"/>
        </w:rPr>
        <w:t xml:space="preserve"> class here</w:t>
      </w:r>
      <w:r w:rsidRPr="0064638A">
        <w:rPr>
          <w:rFonts w:ascii="Calibri" w:eastAsia="Times New Roman" w:hAnsi="Calibri" w:cs="Times New Roman"/>
          <w:b/>
          <w:i/>
          <w:color w:val="FF0000"/>
          <w:sz w:val="24"/>
        </w:rPr>
        <w:t>…</w:t>
      </w:r>
    </w:p>
    <w:p w14:paraId="65B78749" w14:textId="109EDACF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  <w:r>
        <w:rPr>
          <w:rFonts w:ascii="Calibri" w:eastAsia="Times New Roman" w:hAnsi="Calibri" w:cs="Times New Roman"/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048D99" wp14:editId="2E171298">
                <wp:simplePos x="0" y="0"/>
                <wp:positionH relativeFrom="column">
                  <wp:posOffset>1701165</wp:posOffset>
                </wp:positionH>
                <wp:positionV relativeFrom="paragraph">
                  <wp:posOffset>32385</wp:posOffset>
                </wp:positionV>
                <wp:extent cx="3289852" cy="4187190"/>
                <wp:effectExtent l="57150" t="19050" r="82550" b="95250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852" cy="418719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5D6135" id="Rectangle: Rounded Corners 19" o:spid="_x0000_s1026" style="position:absolute;margin-left:133.95pt;margin-top:2.55pt;width:259.05pt;height:329.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" fillcolor="#777877 [3204]" strokecolor="#717171 [3044]">
                <v:fill color2="#bbb [1620]" rotate="t" angle="180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  <w:r>
        <w:rPr>
          <w:rFonts w:ascii="Calibri" w:eastAsia="Times New Roman" w:hAnsi="Calibri" w:cs="Times New Roman"/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3CFDA2" wp14:editId="05C5AD16">
                <wp:simplePos x="0" y="0"/>
                <wp:positionH relativeFrom="column">
                  <wp:posOffset>2094920</wp:posOffset>
                </wp:positionH>
                <wp:positionV relativeFrom="paragraph">
                  <wp:posOffset>182438</wp:posOffset>
                </wp:positionV>
                <wp:extent cx="2494280" cy="397510"/>
                <wp:effectExtent l="0" t="0" r="20320" b="2159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28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3AAC1D" w14:textId="4B2DB7B0" w:rsidR="0064638A" w:rsidRPr="00E020D7" w:rsidRDefault="00E020D7" w:rsidP="0064638A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Container_Recycling_Machine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CFDA2" id="Text Box 20" o:spid="_x0000_s1033" type="#_x0000_t202" style="position:absolute;left:0;text-align:left;margin-left:164.95pt;margin-top:14.35pt;width:196.4pt;height:31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" fillcolor="white [3201]" strokeweight=".5pt">
                <v:textbox>
                  <w:txbxContent>
                    <w:p w14:paraId="273AAC1D" w14:textId="4B2DB7B0" w:rsidR="0064638A" w:rsidRPr="00E020D7" w:rsidRDefault="00E020D7" w:rsidP="0064638A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Container_Recycling_Machine</w:t>
                      </w:r>
                      <w:proofErr w:type="spellEnd"/>
                      <w:r>
                        <w:rPr>
                          <w:lang w:val="en-US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14C31F71" w14:textId="3BFF6766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44ACD322" w14:textId="0E5A4A5C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  <w:r>
        <w:rPr>
          <w:rFonts w:ascii="Calibri" w:eastAsia="Times New Roman" w:hAnsi="Calibri" w:cs="Times New Roman"/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1CF3E5" wp14:editId="1F6E5792">
                <wp:simplePos x="0" y="0"/>
                <wp:positionH relativeFrom="column">
                  <wp:posOffset>2093595</wp:posOffset>
                </wp:positionH>
                <wp:positionV relativeFrom="paragraph">
                  <wp:posOffset>164465</wp:posOffset>
                </wp:positionV>
                <wp:extent cx="2494280" cy="1973580"/>
                <wp:effectExtent l="0" t="0" r="20320" b="2667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280" cy="1973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E9AAEE" w14:textId="56D30387" w:rsidR="0064638A" w:rsidRDefault="00E020D7" w:rsidP="00372B4C">
                            <w:pPr>
                              <w:spacing w:line="18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+paper: int</w:t>
                            </w:r>
                          </w:p>
                          <w:p w14:paraId="625209E8" w14:textId="42B95428" w:rsidR="00372B4C" w:rsidRDefault="00372B4C" w:rsidP="00372B4C">
                            <w:pPr>
                              <w:spacing w:line="18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+bottle: int</w:t>
                            </w:r>
                          </w:p>
                          <w:p w14:paraId="44532924" w14:textId="4F62E69E" w:rsidR="00372B4C" w:rsidRDefault="00372B4C" w:rsidP="00372B4C">
                            <w:pPr>
                              <w:spacing w:line="18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+box: int</w:t>
                            </w:r>
                          </w:p>
                          <w:p w14:paraId="616B32FE" w14:textId="237DFDC3" w:rsidR="00E020D7" w:rsidRDefault="00372B4C" w:rsidP="00372B4C">
                            <w:pPr>
                              <w:spacing w:line="18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+can: int</w:t>
                            </w:r>
                          </w:p>
                          <w:p w14:paraId="337CF6A9" w14:textId="39F5603A" w:rsidR="00372B4C" w:rsidRDefault="00372B4C" w:rsidP="00372B4C">
                            <w:pPr>
                              <w:spacing w:line="18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+balance: float</w:t>
                            </w:r>
                          </w:p>
                          <w:p w14:paraId="5600422D" w14:textId="7A5D2DD5" w:rsidR="00372B4C" w:rsidRDefault="00372B4C" w:rsidP="00372B4C">
                            <w:pPr>
                              <w:spacing w:line="18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+money: float</w:t>
                            </w:r>
                          </w:p>
                          <w:p w14:paraId="63B4457A" w14:textId="5BD24356" w:rsidR="00372B4C" w:rsidRDefault="00372B4C" w:rsidP="00372B4C">
                            <w:pPr>
                              <w:spacing w:line="18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n_item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: int</w:t>
                            </w:r>
                          </w:p>
                          <w:p w14:paraId="2C6E2983" w14:textId="75FC6F6F" w:rsidR="00372B4C" w:rsidRPr="00E020D7" w:rsidRDefault="00372B4C" w:rsidP="00372B4C">
                            <w:pPr>
                              <w:spacing w:line="18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+item: 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CF3E5" id="Text Box 21" o:spid="_x0000_s1034" type="#_x0000_t202" style="position:absolute;left:0;text-align:left;margin-left:164.85pt;margin-top:12.95pt;width:196.4pt;height:155.4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" fillcolor="white [3201]" strokeweight=".5pt">
                <v:textbox>
                  <w:txbxContent>
                    <w:p w14:paraId="10E9AAEE" w14:textId="56D30387" w:rsidR="0064638A" w:rsidRDefault="00E020D7" w:rsidP="00372B4C">
                      <w:pPr>
                        <w:spacing w:line="18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+paper: int</w:t>
                      </w:r>
                    </w:p>
                    <w:p w14:paraId="625209E8" w14:textId="42B95428" w:rsidR="00372B4C" w:rsidRDefault="00372B4C" w:rsidP="00372B4C">
                      <w:pPr>
                        <w:spacing w:line="18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+bottle: int</w:t>
                      </w:r>
                    </w:p>
                    <w:p w14:paraId="44532924" w14:textId="4F62E69E" w:rsidR="00372B4C" w:rsidRDefault="00372B4C" w:rsidP="00372B4C">
                      <w:pPr>
                        <w:spacing w:line="18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+box: int</w:t>
                      </w:r>
                    </w:p>
                    <w:p w14:paraId="616B32FE" w14:textId="237DFDC3" w:rsidR="00E020D7" w:rsidRDefault="00372B4C" w:rsidP="00372B4C">
                      <w:pPr>
                        <w:spacing w:line="18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+can: int</w:t>
                      </w:r>
                    </w:p>
                    <w:p w14:paraId="337CF6A9" w14:textId="39F5603A" w:rsidR="00372B4C" w:rsidRDefault="00372B4C" w:rsidP="00372B4C">
                      <w:pPr>
                        <w:spacing w:line="18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+balance: float</w:t>
                      </w:r>
                    </w:p>
                    <w:p w14:paraId="5600422D" w14:textId="7A5D2DD5" w:rsidR="00372B4C" w:rsidRDefault="00372B4C" w:rsidP="00372B4C">
                      <w:pPr>
                        <w:spacing w:line="18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+money: float</w:t>
                      </w:r>
                    </w:p>
                    <w:p w14:paraId="63B4457A" w14:textId="5BD24356" w:rsidR="00372B4C" w:rsidRDefault="00372B4C" w:rsidP="00372B4C">
                      <w:pPr>
                        <w:spacing w:line="18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</w:t>
                      </w:r>
                      <w:proofErr w:type="spellStart"/>
                      <w:r>
                        <w:rPr>
                          <w:lang w:val="en-US"/>
                        </w:rPr>
                        <w:t>n_item</w:t>
                      </w:r>
                      <w:proofErr w:type="spellEnd"/>
                      <w:r>
                        <w:rPr>
                          <w:lang w:val="en-US"/>
                        </w:rPr>
                        <w:t>: int</w:t>
                      </w:r>
                    </w:p>
                    <w:p w14:paraId="2C6E2983" w14:textId="75FC6F6F" w:rsidR="00372B4C" w:rsidRPr="00E020D7" w:rsidRDefault="00372B4C" w:rsidP="00372B4C">
                      <w:pPr>
                        <w:spacing w:line="18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+item: sting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Times New Roman" w:hAnsi="Calibri" w:cs="Times New Roman"/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E354C8" wp14:editId="33CC7352">
                <wp:simplePos x="0" y="0"/>
                <wp:positionH relativeFrom="column">
                  <wp:posOffset>1687416</wp:posOffset>
                </wp:positionH>
                <wp:positionV relativeFrom="paragraph">
                  <wp:posOffset>53284</wp:posOffset>
                </wp:positionV>
                <wp:extent cx="3309178" cy="0"/>
                <wp:effectExtent l="38100" t="38100" r="62865" b="952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917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F499C9" id="Straight Connector 2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85pt,4.2pt" to="393.4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" strokecolor="#777877 [3204]" strokeweight="2pt">
                <v:shadow on="t" color="black" opacity="24903f" origin=",.5" offset="0,.55556mm"/>
              </v:line>
            </w:pict>
          </mc:Fallback>
        </mc:AlternateContent>
      </w:r>
    </w:p>
    <w:p w14:paraId="48E79F85" w14:textId="5B331FAC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307A8B45" w14:textId="5A6EBD94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1D8D1741" w14:textId="05746DD0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504EC28A" w14:textId="39CE5E9E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64549E47" w14:textId="10C8F07C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145C60F8" w14:textId="618E8739" w:rsidR="0064638A" w:rsidRDefault="0064638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344706C3" w14:textId="1A95F7B6" w:rsidR="0064638A" w:rsidRDefault="00372B4C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  <w:r>
        <w:rPr>
          <w:rFonts w:ascii="Calibri" w:eastAsia="Times New Roman" w:hAnsi="Calibri" w:cs="Times New Roman"/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DCDCD0" wp14:editId="11A4C05E">
                <wp:simplePos x="0" y="0"/>
                <wp:positionH relativeFrom="column">
                  <wp:posOffset>2078355</wp:posOffset>
                </wp:positionH>
                <wp:positionV relativeFrom="paragraph">
                  <wp:posOffset>114299</wp:posOffset>
                </wp:positionV>
                <wp:extent cx="2494280" cy="1173480"/>
                <wp:effectExtent l="0" t="0" r="20320" b="2667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2494280" cy="1173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4F307E" w14:textId="39D84883" w:rsidR="0064638A" w:rsidRDefault="00372B4C" w:rsidP="006463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Container_Recycling_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Machine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3962A90D" w14:textId="183638F1" w:rsidR="00372B4C" w:rsidRDefault="00372B4C" w:rsidP="006463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accept_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product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7333311E" w14:textId="566B0B37" w:rsidR="00372B4C" w:rsidRDefault="00372B4C" w:rsidP="006463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select_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product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639A19AA" w14:textId="39C64F41" w:rsidR="00372B4C" w:rsidRPr="00372B4C" w:rsidRDefault="00372B4C" w:rsidP="006463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payout(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CDCD0" id="Text Box 24" o:spid="_x0000_s1035" type="#_x0000_t202" style="position:absolute;left:0;text-align:left;margin-left:163.65pt;margin-top:9pt;width:196.4pt;height:92.4pt;rotation:180;flip:y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" fillcolor="white [3201]" strokeweight=".5pt">
                <v:textbox>
                  <w:txbxContent>
                    <w:p w14:paraId="6F4F307E" w14:textId="39D84883" w:rsidR="0064638A" w:rsidRDefault="00372B4C" w:rsidP="006463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</w:t>
                      </w:r>
                      <w:proofErr w:type="spellStart"/>
                      <w:r>
                        <w:rPr>
                          <w:lang w:val="en-US"/>
                        </w:rPr>
                        <w:t>Container_Recycling_</w:t>
                      </w:r>
                      <w:proofErr w:type="gramStart"/>
                      <w:r>
                        <w:rPr>
                          <w:lang w:val="en-US"/>
                        </w:rPr>
                        <w:t>Machine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  <w:p w14:paraId="3962A90D" w14:textId="183638F1" w:rsidR="00372B4C" w:rsidRDefault="00372B4C" w:rsidP="006463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</w:t>
                      </w:r>
                      <w:proofErr w:type="spellStart"/>
                      <w:r>
                        <w:rPr>
                          <w:lang w:val="en-US"/>
                        </w:rPr>
                        <w:t>accept_</w:t>
                      </w:r>
                      <w:proofErr w:type="gramStart"/>
                      <w:r>
                        <w:rPr>
                          <w:lang w:val="en-US"/>
                        </w:rPr>
                        <w:t>product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  <w:p w14:paraId="7333311E" w14:textId="566B0B37" w:rsidR="00372B4C" w:rsidRDefault="00372B4C" w:rsidP="006463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</w:t>
                      </w:r>
                      <w:proofErr w:type="spellStart"/>
                      <w:r>
                        <w:rPr>
                          <w:lang w:val="en-US"/>
                        </w:rPr>
                        <w:t>select_</w:t>
                      </w:r>
                      <w:proofErr w:type="gramStart"/>
                      <w:r>
                        <w:rPr>
                          <w:lang w:val="en-US"/>
                        </w:rPr>
                        <w:t>product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  <w:p w14:paraId="639A19AA" w14:textId="39C64F41" w:rsidR="00372B4C" w:rsidRPr="00372B4C" w:rsidRDefault="00372B4C" w:rsidP="0064638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+</w:t>
                      </w:r>
                      <w:proofErr w:type="gramStart"/>
                      <w:r>
                        <w:rPr>
                          <w:lang w:val="en-US"/>
                        </w:rPr>
                        <w:t>payout(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Times New Roman" w:hAnsi="Calibri" w:cs="Times New Roman"/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9EC380" wp14:editId="2DCDA334">
                <wp:simplePos x="0" y="0"/>
                <wp:positionH relativeFrom="column">
                  <wp:posOffset>1689735</wp:posOffset>
                </wp:positionH>
                <wp:positionV relativeFrom="paragraph">
                  <wp:posOffset>30480</wp:posOffset>
                </wp:positionV>
                <wp:extent cx="3360420" cy="0"/>
                <wp:effectExtent l="38100" t="38100" r="68580" b="952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04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B70CFA" id="Straight Connector 2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05pt,2.4pt" to="397.6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" strokecolor="#777877 [3204]" strokeweight="2pt">
                <v:shadow on="t" color="black" opacity="24903f" origin=",.5" offset="0,.55556mm"/>
              </v:line>
            </w:pict>
          </mc:Fallback>
        </mc:AlternateContent>
      </w:r>
    </w:p>
    <w:p w14:paraId="6463473E" w14:textId="27710B2A" w:rsidR="005F5ADA" w:rsidRDefault="005F5ADA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20D0B165" w14:textId="3436097E" w:rsidR="006A7CD5" w:rsidRDefault="006A7CD5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7FA38A70" w14:textId="0F38DA83" w:rsidR="006A7CD5" w:rsidRDefault="006A7CD5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4C5E7A14" w14:textId="61213029" w:rsidR="006A7CD5" w:rsidRDefault="006A7CD5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0542E841" w14:textId="6905B24C" w:rsidR="006A7CD5" w:rsidRDefault="006A7CD5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6471A8AD" w14:textId="7760CE3C" w:rsidR="006A7CD5" w:rsidRDefault="006A7CD5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57D4C862" w14:textId="191849B8" w:rsidR="006A7CD5" w:rsidRDefault="006A7CD5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53D0E3D2" w14:textId="0FC0D02D" w:rsidR="006A7CD5" w:rsidRDefault="006A7CD5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72FEFC80" w14:textId="3B29B682" w:rsidR="006A7CD5" w:rsidRDefault="006A7CD5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4A4B6461" w14:textId="4956BE32" w:rsidR="006A7CD5" w:rsidRDefault="006A7CD5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1FCB5FA7" w14:textId="58215B30" w:rsidR="006A7CD5" w:rsidRDefault="006A7CD5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12B43242" w14:textId="25F8BE15" w:rsidR="006A7CD5" w:rsidRDefault="006A7CD5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52A0F6A2" w14:textId="042277E0" w:rsidR="006A7CD5" w:rsidRDefault="006A7CD5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395D89BE" w14:textId="547A0ECC" w:rsidR="006A7CD5" w:rsidRDefault="006A7CD5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69967A9A" w14:textId="4CEA659F" w:rsidR="006A7CD5" w:rsidRDefault="006A7CD5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58CAB8EC" w14:textId="77777777" w:rsidR="006A7CD5" w:rsidRDefault="006A7CD5" w:rsidP="005E7A28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4FB105C4" w14:textId="69C0AA0A" w:rsidR="005F5ADA" w:rsidRDefault="005F5ADA" w:rsidP="005F5ADA">
      <w:pPr>
        <w:suppressAutoHyphens/>
        <w:autoSpaceDN w:val="0"/>
        <w:spacing w:line="240" w:lineRule="auto"/>
        <w:jc w:val="both"/>
        <w:textAlignment w:val="baseline"/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</w:pPr>
      <w:r w:rsidRPr="005F4577"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  <w:lastRenderedPageBreak/>
        <w:t>Assignmen</w:t>
      </w:r>
      <w:r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  <w:t>t Part 2</w:t>
      </w:r>
      <w:r w:rsidR="00695834"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  <w:t xml:space="preserve"> – Activity Flowchart</w:t>
      </w:r>
    </w:p>
    <w:p w14:paraId="4ACF7623" w14:textId="39E349F5" w:rsidR="0064638A" w:rsidRPr="006A7CD5" w:rsidRDefault="0064638A" w:rsidP="00B433D5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b/>
          <w:i/>
          <w:color w:val="FF0000"/>
          <w:sz w:val="24"/>
        </w:rPr>
      </w:pPr>
      <w:r w:rsidRPr="0064638A">
        <w:rPr>
          <w:rFonts w:ascii="Calibri" w:eastAsia="Times New Roman" w:hAnsi="Calibri" w:cs="Times New Roman"/>
          <w:b/>
          <w:i/>
          <w:color w:val="FF0000"/>
          <w:sz w:val="24"/>
        </w:rPr>
        <w:t>Insert your</w:t>
      </w:r>
      <w:r>
        <w:rPr>
          <w:rFonts w:ascii="Calibri" w:eastAsia="Times New Roman" w:hAnsi="Calibri" w:cs="Times New Roman"/>
          <w:b/>
          <w:i/>
          <w:color w:val="FF0000"/>
          <w:sz w:val="24"/>
        </w:rPr>
        <w:t xml:space="preserve"> activity flowchart of the </w:t>
      </w:r>
      <w:r w:rsidR="009C71D6">
        <w:rPr>
          <w:rFonts w:ascii="Calibri" w:eastAsia="Times New Roman" w:hAnsi="Calibri" w:cs="Times New Roman"/>
          <w:b/>
          <w:i/>
          <w:color w:val="FF0000"/>
          <w:sz w:val="24"/>
        </w:rPr>
        <w:t>recycling machine</w:t>
      </w:r>
      <w:r>
        <w:rPr>
          <w:rFonts w:ascii="Calibri" w:eastAsia="Times New Roman" w:hAnsi="Calibri" w:cs="Times New Roman"/>
          <w:b/>
          <w:i/>
          <w:color w:val="FF0000"/>
          <w:sz w:val="24"/>
        </w:rPr>
        <w:t xml:space="preserve"> process here</w:t>
      </w:r>
      <w:r w:rsidRPr="0064638A">
        <w:rPr>
          <w:rFonts w:ascii="Calibri" w:eastAsia="Times New Roman" w:hAnsi="Calibri" w:cs="Times New Roman"/>
          <w:b/>
          <w:i/>
          <w:color w:val="FF0000"/>
          <w:sz w:val="24"/>
        </w:rPr>
        <w:t>…</w:t>
      </w:r>
      <w:r>
        <w:rPr>
          <w:rFonts w:ascii="Calibri" w:eastAsia="Times New Roman" w:hAnsi="Calibri" w:cs="Times New Roman"/>
          <w:b/>
          <w:i/>
          <w:color w:val="FF0000"/>
          <w:sz w:val="24"/>
        </w:rPr>
        <w:t xml:space="preserve"> If you</w:t>
      </w:r>
      <w:r w:rsidR="000A1DC4">
        <w:rPr>
          <w:rFonts w:ascii="Calibri" w:eastAsia="Times New Roman" w:hAnsi="Calibri" w:cs="Times New Roman"/>
          <w:b/>
          <w:i/>
          <w:color w:val="FF0000"/>
          <w:sz w:val="24"/>
        </w:rPr>
        <w:t>r</w:t>
      </w:r>
      <w:r>
        <w:rPr>
          <w:rFonts w:ascii="Calibri" w:eastAsia="Times New Roman" w:hAnsi="Calibri" w:cs="Times New Roman"/>
          <w:b/>
          <w:i/>
          <w:color w:val="FF0000"/>
          <w:sz w:val="24"/>
        </w:rPr>
        <w:t xml:space="preserve"> flowchart is large then place it on the following page.</w:t>
      </w:r>
    </w:p>
    <w:p w14:paraId="11E1B047" w14:textId="0FAD8D85" w:rsidR="0064638A" w:rsidRDefault="006A7CD5" w:rsidP="00B433D5">
      <w:pPr>
        <w:suppressAutoHyphens/>
        <w:autoSpaceDN w:val="0"/>
        <w:spacing w:line="240" w:lineRule="auto"/>
        <w:jc w:val="both"/>
        <w:textAlignment w:val="baseline"/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</w:pPr>
      <w:r>
        <w:rPr>
          <w:rFonts w:ascii="Arial" w:eastAsia="Times New Roman" w:hAnsi="Arial" w:cs="Times New Roman"/>
          <w:b/>
          <w:bCs/>
          <w:noProof/>
          <w:color w:val="004786"/>
          <w:sz w:val="32"/>
          <w:szCs w:val="32"/>
          <w:lang w:val="en-US" w:eastAsia="en-US"/>
        </w:rPr>
        <w:drawing>
          <wp:inline distT="0" distB="0" distL="0" distR="0" wp14:anchorId="101AE031" wp14:editId="38680DDE">
            <wp:extent cx="6836410" cy="6207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62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E752" w14:textId="77777777" w:rsidR="0064638A" w:rsidRDefault="0064638A" w:rsidP="00B433D5">
      <w:pPr>
        <w:suppressAutoHyphens/>
        <w:autoSpaceDN w:val="0"/>
        <w:spacing w:line="240" w:lineRule="auto"/>
        <w:jc w:val="both"/>
        <w:textAlignment w:val="baseline"/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</w:pPr>
    </w:p>
    <w:p w14:paraId="675D9B69" w14:textId="77777777" w:rsidR="0064638A" w:rsidRDefault="0064638A" w:rsidP="00B433D5">
      <w:pPr>
        <w:suppressAutoHyphens/>
        <w:autoSpaceDN w:val="0"/>
        <w:spacing w:line="240" w:lineRule="auto"/>
        <w:jc w:val="both"/>
        <w:textAlignment w:val="baseline"/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</w:pPr>
    </w:p>
    <w:p w14:paraId="2057B2E7" w14:textId="77777777" w:rsidR="0064638A" w:rsidRDefault="0064638A" w:rsidP="00B433D5">
      <w:pPr>
        <w:suppressAutoHyphens/>
        <w:autoSpaceDN w:val="0"/>
        <w:spacing w:line="240" w:lineRule="auto"/>
        <w:jc w:val="both"/>
        <w:textAlignment w:val="baseline"/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</w:pPr>
    </w:p>
    <w:p w14:paraId="779929AE" w14:textId="77777777" w:rsidR="0064638A" w:rsidRDefault="0064638A" w:rsidP="00B433D5">
      <w:pPr>
        <w:suppressAutoHyphens/>
        <w:autoSpaceDN w:val="0"/>
        <w:spacing w:line="240" w:lineRule="auto"/>
        <w:jc w:val="both"/>
        <w:textAlignment w:val="baseline"/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</w:pPr>
    </w:p>
    <w:p w14:paraId="5719C715" w14:textId="77777777" w:rsidR="0064638A" w:rsidRDefault="0064638A" w:rsidP="00B433D5">
      <w:pPr>
        <w:suppressAutoHyphens/>
        <w:autoSpaceDN w:val="0"/>
        <w:spacing w:line="240" w:lineRule="auto"/>
        <w:jc w:val="both"/>
        <w:textAlignment w:val="baseline"/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</w:pPr>
    </w:p>
    <w:p w14:paraId="6F236695" w14:textId="155DBC1D" w:rsidR="00B433D5" w:rsidRDefault="00B433D5" w:rsidP="00B433D5">
      <w:pPr>
        <w:suppressAutoHyphens/>
        <w:autoSpaceDN w:val="0"/>
        <w:spacing w:line="240" w:lineRule="auto"/>
        <w:jc w:val="both"/>
        <w:textAlignment w:val="baseline"/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</w:pPr>
      <w:r w:rsidRPr="005F4577"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  <w:t>Assignmen</w:t>
      </w:r>
      <w:r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  <w:t>t Part 3 – Software Implementation</w:t>
      </w:r>
    </w:p>
    <w:p w14:paraId="364BDB00" w14:textId="76EBCF17" w:rsidR="00C44C38" w:rsidRDefault="0064638A" w:rsidP="00685762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  <w:r>
        <w:rPr>
          <w:rFonts w:ascii="Calibri" w:eastAsia="Times New Roman" w:hAnsi="Calibri" w:cs="Times New Roman"/>
          <w:sz w:val="24"/>
        </w:rPr>
        <w:t>Do not place your code here – provide the code as separate .</w:t>
      </w:r>
      <w:proofErr w:type="spellStart"/>
      <w:r>
        <w:rPr>
          <w:rFonts w:ascii="Calibri" w:eastAsia="Times New Roman" w:hAnsi="Calibri" w:cs="Times New Roman"/>
          <w:sz w:val="24"/>
        </w:rPr>
        <w:t>py</w:t>
      </w:r>
      <w:proofErr w:type="spellEnd"/>
      <w:r>
        <w:rPr>
          <w:rFonts w:ascii="Calibri" w:eastAsia="Times New Roman" w:hAnsi="Calibri" w:cs="Times New Roman"/>
          <w:sz w:val="24"/>
        </w:rPr>
        <w:t xml:space="preserve"> files submitted with this document.</w:t>
      </w:r>
    </w:p>
    <w:p w14:paraId="6B898FCA" w14:textId="77777777" w:rsidR="00685762" w:rsidRPr="00685762" w:rsidRDefault="00685762" w:rsidP="00685762">
      <w:pPr>
        <w:suppressAutoHyphens/>
        <w:autoSpaceDN w:val="0"/>
        <w:spacing w:line="240" w:lineRule="auto"/>
        <w:jc w:val="both"/>
        <w:textAlignment w:val="baseline"/>
        <w:rPr>
          <w:rFonts w:ascii="Calibri" w:eastAsia="Times New Roman" w:hAnsi="Calibri" w:cs="Times New Roman"/>
          <w:sz w:val="24"/>
        </w:rPr>
      </w:pPr>
    </w:p>
    <w:p w14:paraId="79CBE6F6" w14:textId="033B07DD" w:rsidR="00C44C38" w:rsidRDefault="0064638A" w:rsidP="00B807A4">
      <w:pPr>
        <w:keepNext/>
        <w:keepLines/>
        <w:suppressAutoHyphens/>
        <w:autoSpaceDN w:val="0"/>
        <w:spacing w:before="300" w:after="100" w:line="400" w:lineRule="exact"/>
        <w:textAlignment w:val="baseline"/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</w:pPr>
      <w:r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  <w:t xml:space="preserve">Assignment </w:t>
      </w:r>
      <w:r w:rsidR="00C44C38"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  <w:t>Part 4 – Code Explanation and Use</w:t>
      </w:r>
    </w:p>
    <w:p w14:paraId="657EB8B0" w14:textId="41397A39" w:rsidR="009E77D7" w:rsidRDefault="005855CF" w:rsidP="005855CF">
      <w:pPr>
        <w:keepNext/>
        <w:keepLines/>
        <w:suppressAutoHyphens/>
        <w:autoSpaceDN w:val="0"/>
        <w:spacing w:before="300" w:after="100" w:line="400" w:lineRule="exact"/>
        <w:textAlignment w:val="baseline"/>
        <w:rPr>
          <w:rFonts w:ascii="Calibri" w:eastAsia="Times New Roman" w:hAnsi="Calibri" w:cs="Times New Roman"/>
          <w:sz w:val="24"/>
        </w:rPr>
      </w:pPr>
      <w:r>
        <w:rPr>
          <w:rFonts w:ascii="Calibri" w:eastAsia="Times New Roman" w:hAnsi="Calibri" w:cs="Times New Roman"/>
          <w:b/>
          <w:i/>
          <w:color w:val="FF0000"/>
          <w:sz w:val="24"/>
        </w:rPr>
        <w:t>Update the below code to insert comments describing what the code is doing – for each line starting with a hash symbol (#) you should write your code comments after the hash. You may add a second line of comments if you require more space.</w:t>
      </w:r>
    </w:p>
    <w:p w14:paraId="029C89F7" w14:textId="77777777" w:rsidR="009E77D7" w:rsidRPr="009E77D7" w:rsidRDefault="009E77D7" w:rsidP="00C44C38">
      <w:pPr>
        <w:keepNext/>
        <w:keepLines/>
        <w:suppressAutoHyphens/>
        <w:autoSpaceDN w:val="0"/>
        <w:spacing w:before="300" w:after="100" w:line="400" w:lineRule="exact"/>
        <w:textAlignment w:val="baseline"/>
        <w:rPr>
          <w:rFonts w:ascii="Calibri" w:eastAsia="Times New Roman" w:hAnsi="Calibri" w:cs="Times New Roman"/>
          <w:sz w:val="24"/>
        </w:rPr>
      </w:pPr>
    </w:p>
    <w:p w14:paraId="3C7B4D12" w14:textId="640CE940" w:rsidR="009E77D7" w:rsidRPr="005855CF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</w:pP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Function to: </w:t>
      </w:r>
      <w:r w:rsidR="006A7CD5" w:rsidRPr="006A7CD5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get integer from user as input</w:t>
      </w:r>
    </w:p>
    <w:p w14:paraId="61488514" w14:textId="27C41CE4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def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FF00FF"/>
          <w:sz w:val="20"/>
          <w:szCs w:val="20"/>
          <w:highlight w:val="white"/>
          <w:lang w:val="en-US" w:eastAsia="en-US"/>
        </w:rPr>
        <w:t>get_</w:t>
      </w:r>
      <w:r w:rsidR="00931F32">
        <w:rPr>
          <w:rFonts w:ascii="Courier New" w:eastAsiaTheme="minorHAnsi" w:hAnsi="Courier New" w:cs="Courier New"/>
          <w:color w:val="FF00FF"/>
          <w:sz w:val="20"/>
          <w:szCs w:val="20"/>
          <w:highlight w:val="white"/>
          <w:lang w:val="en-US" w:eastAsia="en-US"/>
        </w:rPr>
        <w:t>int</w:t>
      </w:r>
      <w:proofErr w:type="spell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prompt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):</w:t>
      </w:r>
    </w:p>
    <w:p w14:paraId="123E7DEE" w14:textId="77777777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</w:pPr>
    </w:p>
    <w:p w14:paraId="7822B1D7" w14:textId="0E08D288" w:rsidR="009E77D7" w:rsidRPr="005855CF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</w:t>
      </w:r>
      <w:r w:rsidR="006A7CD5" w:rsidRPr="006A7CD5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initialize variable as integer value 0</w:t>
      </w:r>
    </w:p>
    <w:p w14:paraId="36262C6E" w14:textId="48737897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value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=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 w:rsidR="00931F3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int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proofErr w:type="gramEnd"/>
      <w:r>
        <w:rPr>
          <w:rFonts w:ascii="Courier New" w:eastAsiaTheme="minorHAnsi" w:hAnsi="Courier New" w:cs="Courier New"/>
          <w:color w:val="FF0000"/>
          <w:sz w:val="20"/>
          <w:szCs w:val="20"/>
          <w:highlight w:val="white"/>
          <w:lang w:val="en-US" w:eastAsia="en-US"/>
        </w:rPr>
        <w:t>0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</w:t>
      </w:r>
    </w:p>
    <w:p w14:paraId="4D3F78E4" w14:textId="170DB3AC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</w:p>
    <w:p w14:paraId="03B29618" w14:textId="4E874C63" w:rsidR="009E77D7" w:rsidRPr="005855CF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</w:t>
      </w:r>
      <w:r w:rsidR="006A7CD5" w:rsidRPr="006A7CD5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make a loop until the condition get False</w:t>
      </w:r>
    </w:p>
    <w:p w14:paraId="71833B78" w14:textId="77777777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while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True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:</w:t>
      </w:r>
    </w:p>
    <w:p w14:paraId="528D5DAF" w14:textId="523C49A9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try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:</w:t>
      </w:r>
    </w:p>
    <w:p w14:paraId="6DE2AF75" w14:textId="263B7070" w:rsidR="009E77D7" w:rsidRPr="005855CF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</w:t>
      </w:r>
      <w:r w:rsidR="006A7CD5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get inp</w:t>
      </w:r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ut from user and convert it to integer</w:t>
      </w:r>
    </w:p>
    <w:p w14:paraId="144FDC6B" w14:textId="52076AC8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value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=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="00931F3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int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input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prompt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))</w:t>
      </w:r>
    </w:p>
    <w:p w14:paraId="6BE1D1BE" w14:textId="77777777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</w:pPr>
    </w:p>
    <w:p w14:paraId="6D5B4FA4" w14:textId="6AB72395" w:rsidR="009E77D7" w:rsidRPr="005855CF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</w:t>
      </w:r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if value is less then 0 then show the message</w:t>
      </w:r>
    </w:p>
    <w:p w14:paraId="56C7A02E" w14:textId="78B04099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value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&lt;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="00931F32">
        <w:rPr>
          <w:rFonts w:ascii="Courier New" w:eastAsiaTheme="minorHAnsi" w:hAnsi="Courier New" w:cs="Courier New"/>
          <w:color w:val="FF0000"/>
          <w:sz w:val="20"/>
          <w:szCs w:val="20"/>
          <w:highlight w:val="white"/>
          <w:lang w:val="en-US" w:eastAsia="en-US"/>
        </w:rPr>
        <w:t>0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:</w:t>
      </w:r>
    </w:p>
    <w:p w14:paraId="4358DE1A" w14:textId="42DF45FB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    </w:t>
      </w:r>
      <w:proofErr w:type="gramStart"/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print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proofErr w:type="gramEnd"/>
      <w:r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en-US" w:eastAsia="en-US"/>
        </w:rPr>
        <w:t xml:space="preserve">"We don't accept </w:t>
      </w:r>
      <w:r w:rsidR="00931F32"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en-US" w:eastAsia="en-US"/>
        </w:rPr>
        <w:t>a negative number of items</w:t>
      </w:r>
      <w:r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en-US" w:eastAsia="en-US"/>
        </w:rPr>
        <w:t>!"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</w:t>
      </w:r>
    </w:p>
    <w:p w14:paraId="434D59AC" w14:textId="513859A3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   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continue</w:t>
      </w:r>
    </w:p>
    <w:p w14:paraId="79D3A68A" w14:textId="47A904A7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</w:p>
    <w:p w14:paraId="3A2452B6" w14:textId="312DCC89" w:rsidR="009E77D7" w:rsidRPr="005855CF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</w:t>
      </w:r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if value is 0 or greater then 0 then break the loop</w:t>
      </w:r>
    </w:p>
    <w:p w14:paraId="0975E73E" w14:textId="62B00DEF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break</w:t>
      </w:r>
    </w:p>
    <w:p w14:paraId="34726555" w14:textId="77777777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</w:pPr>
    </w:p>
    <w:p w14:paraId="6722E6C0" w14:textId="753FFF48" w:rsidR="009E77D7" w:rsidRPr="005855CF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</w:t>
      </w:r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if user enter value other then integer then it generates exception</w:t>
      </w:r>
    </w:p>
    <w:p w14:paraId="0B34DB24" w14:textId="77777777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except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ValueError</w:t>
      </w:r>
      <w:proofErr w:type="spell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:</w:t>
      </w:r>
    </w:p>
    <w:p w14:paraId="05C7AE9A" w14:textId="1A9CE511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proofErr w:type="gramStart"/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print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proofErr w:type="gramEnd"/>
      <w:r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en-US" w:eastAsia="en-US"/>
        </w:rPr>
        <w:t xml:space="preserve">'Please enter a valid </w:t>
      </w:r>
      <w:r w:rsidR="00931F32"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en-US" w:eastAsia="en-US"/>
        </w:rPr>
        <w:t>integer</w:t>
      </w:r>
      <w:r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en-US" w:eastAsia="en-US"/>
        </w:rPr>
        <w:t xml:space="preserve"> value.'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</w:t>
      </w:r>
    </w:p>
    <w:p w14:paraId="55E83612" w14:textId="486F37A4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</w:p>
    <w:p w14:paraId="6DB66604" w14:textId="3821586B" w:rsidR="009E77D7" w:rsidRPr="005855CF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</w:t>
      </w:r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It returns the value</w:t>
      </w:r>
    </w:p>
    <w:p w14:paraId="5881F81A" w14:textId="77777777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return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value</w:t>
      </w:r>
    </w:p>
    <w:p w14:paraId="0D17D317" w14:textId="5512A5E9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</w:p>
    <w:p w14:paraId="3437BF63" w14:textId="59B5F9A0" w:rsidR="005855CF" w:rsidRDefault="005855CF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</w:p>
    <w:p w14:paraId="353665F6" w14:textId="77777777" w:rsidR="005855CF" w:rsidRDefault="005855CF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</w:p>
    <w:p w14:paraId="090ECD66" w14:textId="3CCD5223" w:rsidR="009E77D7" w:rsidRPr="005855CF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/>
        </w:rPr>
      </w:pP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Function to: </w:t>
      </w:r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accept items</w:t>
      </w:r>
    </w:p>
    <w:p w14:paraId="6609E46E" w14:textId="58C006FA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def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r w:rsidR="009C71D6">
        <w:rPr>
          <w:rFonts w:ascii="Courier New" w:eastAsiaTheme="minorHAnsi" w:hAnsi="Courier New" w:cs="Courier New"/>
          <w:color w:val="FF00FF"/>
          <w:sz w:val="20"/>
          <w:szCs w:val="20"/>
          <w:highlight w:val="white"/>
          <w:lang w:val="en-US" w:eastAsia="en-US"/>
        </w:rPr>
        <w:t>accept_</w:t>
      </w:r>
      <w:r w:rsidR="00ED074F">
        <w:rPr>
          <w:rFonts w:ascii="Courier New" w:eastAsiaTheme="minorHAnsi" w:hAnsi="Courier New" w:cs="Courier New"/>
          <w:color w:val="FF00FF"/>
          <w:sz w:val="20"/>
          <w:szCs w:val="20"/>
          <w:highlight w:val="white"/>
          <w:lang w:val="en-US" w:eastAsia="en-US"/>
        </w:rPr>
        <w:t>item</w:t>
      </w:r>
      <w:proofErr w:type="spell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proofErr w:type="spellStart"/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_list</w:t>
      </w:r>
      <w:proofErr w:type="spell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):</w:t>
      </w:r>
    </w:p>
    <w:p w14:paraId="623B8415" w14:textId="6BD1A173" w:rsidR="009E77D7" w:rsidRPr="005855CF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br/>
        <w:t xml:space="preserve">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</w:t>
      </w:r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creates empty lists of </w:t>
      </w:r>
      <w:proofErr w:type="spellStart"/>
      <w:proofErr w:type="gramStart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item</w:t>
      </w:r>
      <w:proofErr w:type="gramEnd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_list</w:t>
      </w:r>
      <w:proofErr w:type="spellEnd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 and </w:t>
      </w:r>
      <w:proofErr w:type="spellStart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non_accepted_items</w:t>
      </w:r>
      <w:proofErr w:type="spellEnd"/>
    </w:p>
    <w:p w14:paraId="248D5051" w14:textId="40138196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spellStart"/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_list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=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[]</w:t>
      </w:r>
    </w:p>
    <w:p w14:paraId="5C4EECAB" w14:textId="6A369B3E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non_</w:t>
      </w:r>
      <w:r w:rsidR="009C71D6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accepted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_items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=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[]</w:t>
      </w:r>
    </w:p>
    <w:p w14:paraId="5ADA53A1" w14:textId="0464D68D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MAX_WEIGHT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=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="009C71D6">
        <w:rPr>
          <w:rFonts w:ascii="Courier New" w:eastAsiaTheme="minorHAnsi" w:hAnsi="Courier New" w:cs="Courier New"/>
          <w:color w:val="FF0000"/>
          <w:sz w:val="20"/>
          <w:szCs w:val="20"/>
          <w:highlight w:val="white"/>
          <w:lang w:val="en-US" w:eastAsia="en-US"/>
        </w:rPr>
        <w:t>15</w:t>
      </w:r>
      <w:r>
        <w:rPr>
          <w:rFonts w:ascii="Courier New" w:eastAsiaTheme="minorHAnsi" w:hAnsi="Courier New" w:cs="Courier New"/>
          <w:color w:val="FF0000"/>
          <w:sz w:val="20"/>
          <w:szCs w:val="20"/>
          <w:highlight w:val="white"/>
          <w:lang w:val="en-US" w:eastAsia="en-US"/>
        </w:rPr>
        <w:t>.0</w:t>
      </w:r>
    </w:p>
    <w:p w14:paraId="04C73CD4" w14:textId="2AA542E5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</w:p>
    <w:p w14:paraId="210401D1" w14:textId="6908DA94" w:rsidR="009E77D7" w:rsidRPr="005855CF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</w:t>
      </w:r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iterate over </w:t>
      </w:r>
      <w:proofErr w:type="spellStart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item_list</w:t>
      </w:r>
      <w:proofErr w:type="spellEnd"/>
    </w:p>
    <w:p w14:paraId="6A7555B9" w14:textId="7988F6BF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lastRenderedPageBreak/>
        <w:t xml:space="preserve">   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for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in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_list</w:t>
      </w:r>
      <w:proofErr w:type="spell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:</w:t>
      </w:r>
    </w:p>
    <w:p w14:paraId="4E1EE97A" w14:textId="12EFC224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</w:p>
    <w:p w14:paraId="12F7AA3C" w14:textId="424A7A64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</w:p>
    <w:p w14:paraId="3E4629D1" w14:textId="77777777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</w:p>
    <w:p w14:paraId="4FB3EF3B" w14:textId="30CE2CE7" w:rsidR="009E77D7" w:rsidRPr="005855CF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</w:t>
      </w:r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check if weight is less then MAX_BAG_WEIGHT</w:t>
      </w:r>
    </w:p>
    <w:p w14:paraId="326689B4" w14:textId="2740F2A4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proofErr w:type="gramStart"/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.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weight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MAX_BAG_WEIGHT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:</w:t>
      </w:r>
    </w:p>
    <w:p w14:paraId="22BD7CA8" w14:textId="03FF80A9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proofErr w:type="spellStart"/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_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list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.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remove</w:t>
      </w:r>
      <w:proofErr w:type="spellEnd"/>
      <w:proofErr w:type="gram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</w:t>
      </w:r>
    </w:p>
    <w:p w14:paraId="5A6410B2" w14:textId="4876D489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non_</w:t>
      </w:r>
      <w:r w:rsidR="009C71D6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accepted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_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items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.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append</w:t>
      </w:r>
      <w:proofErr w:type="spellEnd"/>
      <w:proofErr w:type="gram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</w:t>
      </w:r>
    </w:p>
    <w:p w14:paraId="4BE16A6F" w14:textId="1633BB84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</w:p>
    <w:p w14:paraId="59AD6901" w14:textId="4C3610E9" w:rsidR="006C65F1" w:rsidRPr="005855CF" w:rsidRDefault="006C65F1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</w:t>
      </w:r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create list of </w:t>
      </w:r>
      <w:proofErr w:type="spellStart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current_contents</w:t>
      </w:r>
      <w:proofErr w:type="spellEnd"/>
    </w:p>
    <w:p w14:paraId="21BD0223" w14:textId="4EB6F2D9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current_contents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=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[]</w:t>
      </w:r>
    </w:p>
    <w:p w14:paraId="6B07BC13" w14:textId="749ACD77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FF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current_weight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=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color w:val="FF0000"/>
          <w:sz w:val="20"/>
          <w:szCs w:val="20"/>
          <w:highlight w:val="white"/>
          <w:lang w:val="en-US" w:eastAsia="en-US"/>
        </w:rPr>
        <w:t>0.0</w:t>
      </w:r>
    </w:p>
    <w:p w14:paraId="28564505" w14:textId="10A2A9C2" w:rsidR="006C65F1" w:rsidRDefault="006C65F1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</w:p>
    <w:p w14:paraId="4B574241" w14:textId="1ECC1B29" w:rsidR="006C65F1" w:rsidRPr="005855CF" w:rsidRDefault="006C65F1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</w:t>
      </w:r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iterate over </w:t>
      </w:r>
      <w:proofErr w:type="spellStart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item_list</w:t>
      </w:r>
      <w:proofErr w:type="spellEnd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 until it got empty</w:t>
      </w:r>
    </w:p>
    <w:p w14:paraId="22C70A0F" w14:textId="4D942681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while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len</w:t>
      </w:r>
      <w:proofErr w:type="spell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proofErr w:type="spellStart"/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_list</w:t>
      </w:r>
      <w:proofErr w:type="spell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color w:val="FF0000"/>
          <w:sz w:val="20"/>
          <w:szCs w:val="20"/>
          <w:highlight w:val="white"/>
          <w:lang w:val="en-US" w:eastAsia="en-US"/>
        </w:rPr>
        <w:t>0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:</w:t>
      </w:r>
    </w:p>
    <w:p w14:paraId="5E103CE4" w14:textId="2FFCE5E0" w:rsidR="006C65F1" w:rsidRDefault="006C65F1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</w:p>
    <w:p w14:paraId="140B7D32" w14:textId="57DF5011" w:rsidR="006C65F1" w:rsidRPr="005855CF" w:rsidRDefault="006C65F1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</w:t>
      </w:r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store </w:t>
      </w:r>
      <w:proofErr w:type="spellStart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item_list</w:t>
      </w:r>
      <w:proofErr w:type="spellEnd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 first value in </w:t>
      </w:r>
      <w:proofErr w:type="spellStart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temp_item</w:t>
      </w:r>
      <w:proofErr w:type="spellEnd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 and remove it from </w:t>
      </w:r>
      <w:proofErr w:type="spellStart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item_list</w:t>
      </w:r>
      <w:proofErr w:type="spellEnd"/>
    </w:p>
    <w:p w14:paraId="48D99D51" w14:textId="3F192C4B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temp_</w:t>
      </w:r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=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item 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_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list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[</w:t>
      </w:r>
      <w:proofErr w:type="gramEnd"/>
      <w:r>
        <w:rPr>
          <w:rFonts w:ascii="Courier New" w:eastAsiaTheme="minorHAnsi" w:hAnsi="Courier New" w:cs="Courier New"/>
          <w:color w:val="FF0000"/>
          <w:sz w:val="20"/>
          <w:szCs w:val="20"/>
          <w:highlight w:val="white"/>
          <w:lang w:val="en-US" w:eastAsia="en-US"/>
        </w:rPr>
        <w:t>0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]</w:t>
      </w:r>
    </w:p>
    <w:p w14:paraId="5F750B49" w14:textId="63F6C89F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spellStart"/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_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list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.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remove</w:t>
      </w:r>
      <w:proofErr w:type="spellEnd"/>
      <w:proofErr w:type="gram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temp_</w:t>
      </w:r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</w:t>
      </w:r>
      <w:proofErr w:type="spell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</w:t>
      </w:r>
    </w:p>
    <w:p w14:paraId="283EC7B6" w14:textId="6C9072EA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</w:p>
    <w:p w14:paraId="7C957151" w14:textId="72DE76B1" w:rsidR="006C65F1" w:rsidRPr="005855CF" w:rsidRDefault="006C65F1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</w:t>
      </w:r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check </w:t>
      </w:r>
      <w:proofErr w:type="spellStart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current_weight</w:t>
      </w:r>
      <w:proofErr w:type="spellEnd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 and </w:t>
      </w:r>
      <w:proofErr w:type="spellStart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temp_item’s</w:t>
      </w:r>
      <w:proofErr w:type="spellEnd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 weight is less then MAX_WEIGHT</w:t>
      </w:r>
    </w:p>
    <w:p w14:paraId="0B8062F1" w14:textId="71BE7122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current_weight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+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temp_</w:t>
      </w:r>
      <w:proofErr w:type="gramStart"/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.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weight</w:t>
      </w:r>
      <w:proofErr w:type="spellEnd"/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&lt;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MAX_WEIGHT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: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</w:t>
      </w:r>
    </w:p>
    <w:p w14:paraId="1019DAB0" w14:textId="77777777" w:rsidR="006C65F1" w:rsidRDefault="006C65F1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</w:p>
    <w:p w14:paraId="070F982C" w14:textId="66D4BF8D" w:rsidR="006C65F1" w:rsidRPr="005855CF" w:rsidRDefault="006C65F1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</w:t>
      </w:r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append </w:t>
      </w:r>
      <w:proofErr w:type="spellStart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temp_item</w:t>
      </w:r>
      <w:proofErr w:type="spellEnd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 into </w:t>
      </w:r>
      <w:proofErr w:type="spellStart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current_ccontent</w:t>
      </w:r>
      <w:proofErr w:type="spellEnd"/>
      <w:r w:rsidR="00437B4D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 list</w:t>
      </w:r>
    </w:p>
    <w:p w14:paraId="57607883" w14:textId="788FA2F9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current_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contents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.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append</w:t>
      </w:r>
      <w:proofErr w:type="spellEnd"/>
      <w:proofErr w:type="gram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temp_</w:t>
      </w:r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</w:t>
      </w:r>
      <w:proofErr w:type="spell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</w:t>
      </w:r>
    </w:p>
    <w:p w14:paraId="2AFC25F0" w14:textId="36090FDC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current_weight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+=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temp_</w:t>
      </w:r>
      <w:proofErr w:type="gramStart"/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.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weight</w:t>
      </w:r>
      <w:proofErr w:type="spellEnd"/>
      <w:proofErr w:type="gramEnd"/>
    </w:p>
    <w:p w14:paraId="264834B1" w14:textId="28EDFC2F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</w:t>
      </w:r>
    </w:p>
    <w:p w14:paraId="4CF06E71" w14:textId="22317EA5" w:rsidR="006C65F1" w:rsidRPr="005855CF" w:rsidRDefault="006C65F1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</w:t>
      </w:r>
      <w:r w:rsid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check </w:t>
      </w:r>
      <w:proofErr w:type="spellStart"/>
      <w:r w:rsid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>item_list</w:t>
      </w:r>
      <w:proofErr w:type="spellEnd"/>
      <w:r w:rsid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 size is 0 or not</w:t>
      </w:r>
    </w:p>
    <w:p w14:paraId="3B1A2F3C" w14:textId="3AF5794C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len</w:t>
      </w:r>
      <w:proofErr w:type="spell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proofErr w:type="spellStart"/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_list</w:t>
      </w:r>
      <w:proofErr w:type="spell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==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color w:val="FF0000"/>
          <w:sz w:val="20"/>
          <w:szCs w:val="20"/>
          <w:highlight w:val="white"/>
          <w:lang w:val="en-US" w:eastAsia="en-US"/>
        </w:rPr>
        <w:t>0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):</w:t>
      </w:r>
    </w:p>
    <w:p w14:paraId="7692EED4" w14:textId="323C0D41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    </w:t>
      </w:r>
      <w:proofErr w:type="spellStart"/>
      <w:r w:rsidR="009C71D6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products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_</w:t>
      </w:r>
      <w:proofErr w:type="gramStart"/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.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append</w:t>
      </w:r>
      <w:proofErr w:type="spellEnd"/>
      <w:proofErr w:type="gram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current_contents</w:t>
      </w:r>
      <w:proofErr w:type="spell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</w:t>
      </w:r>
    </w:p>
    <w:p w14:paraId="7DE139A4" w14:textId="5FF085D4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    </w:t>
      </w:r>
    </w:p>
    <w:p w14:paraId="22C32289" w14:textId="6E81CCF6" w:rsidR="00E020D7" w:rsidRDefault="006C65F1" w:rsidP="00E020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</w:t>
      </w:r>
      <w:r w:rsid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if </w:t>
      </w:r>
      <w:proofErr w:type="spellStart"/>
      <w:r w:rsidR="00E020D7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current_weight</w:t>
      </w:r>
      <w:proofErr w:type="spellEnd"/>
      <w:r w:rsidR="00E020D7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 and </w:t>
      </w:r>
      <w:proofErr w:type="spellStart"/>
      <w:r w:rsidR="00E020D7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temp_item’s</w:t>
      </w:r>
      <w:proofErr w:type="spellEnd"/>
      <w:r w:rsidR="00E020D7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 weight is </w:t>
      </w:r>
      <w:proofErr w:type="spellStart"/>
      <w:r w:rsid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greter</w:t>
      </w:r>
      <w:proofErr w:type="spellEnd"/>
      <w:r w:rsidR="00E020D7" w:rsidRPr="00437B4D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 then MAX_WEIGHT</w:t>
      </w:r>
      <w:r w:rsid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 then </w:t>
      </w:r>
    </w:p>
    <w:p w14:paraId="04A0F514" w14:textId="79475ECD" w:rsidR="00E020D7" w:rsidRPr="005855CF" w:rsidRDefault="00E020D7" w:rsidP="00E020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</w:pPr>
      <w:r w:rsidRP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             </w:t>
      </w:r>
      <w:r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Add </w:t>
      </w:r>
      <w:proofErr w:type="spellStart"/>
      <w:r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current_content</w:t>
      </w:r>
      <w:proofErr w:type="spellEnd"/>
      <w:r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 into </w:t>
      </w:r>
      <w:proofErr w:type="spellStart"/>
      <w:r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item_list</w:t>
      </w:r>
      <w:proofErr w:type="spellEnd"/>
    </w:p>
    <w:p w14:paraId="294B068F" w14:textId="3310A788" w:rsidR="006C65F1" w:rsidRPr="005855CF" w:rsidRDefault="006C65F1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000000"/>
          <w:sz w:val="20"/>
          <w:szCs w:val="20"/>
          <w:highlight w:val="white"/>
          <w:lang w:val="en-US" w:eastAsia="en-US"/>
        </w:rPr>
      </w:pPr>
    </w:p>
    <w:p w14:paraId="446D47E2" w14:textId="77777777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else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:</w:t>
      </w:r>
    </w:p>
    <w:p w14:paraId="2F6B73F5" w14:textId="2483ADC4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proofErr w:type="spellStart"/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_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list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.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append</w:t>
      </w:r>
      <w:proofErr w:type="spellEnd"/>
      <w:proofErr w:type="gram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current_contents</w:t>
      </w:r>
      <w:proofErr w:type="spell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</w:t>
      </w:r>
    </w:p>
    <w:p w14:paraId="12BF20FF" w14:textId="496186AA" w:rsidR="006C65F1" w:rsidRDefault="006C65F1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</w:p>
    <w:p w14:paraId="3D781228" w14:textId="0BAE2410" w:rsidR="006C65F1" w:rsidRPr="005855CF" w:rsidRDefault="006C65F1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</w:t>
      </w:r>
      <w:r w:rsidR="00E020D7" w:rsidRP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make </w:t>
      </w:r>
      <w:proofErr w:type="spellStart"/>
      <w:r w:rsidR="00E020D7" w:rsidRP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current_contents</w:t>
      </w:r>
      <w:proofErr w:type="spellEnd"/>
      <w:r w:rsidR="00E020D7" w:rsidRP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 list empty and </w:t>
      </w:r>
      <w:proofErr w:type="spellStart"/>
      <w:r w:rsidR="00E020D7" w:rsidRP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current_weight</w:t>
      </w:r>
      <w:proofErr w:type="spellEnd"/>
      <w:r w:rsidR="00E020D7" w:rsidRP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 to 0.0</w:t>
      </w:r>
    </w:p>
    <w:p w14:paraId="484C4316" w14:textId="7E1B67FA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current_contents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=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[]</w:t>
      </w:r>
    </w:p>
    <w:p w14:paraId="30B68EF7" w14:textId="4D88A5E4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current_weight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=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color w:val="FF0000"/>
          <w:sz w:val="20"/>
          <w:szCs w:val="20"/>
          <w:highlight w:val="white"/>
          <w:lang w:val="en-US" w:eastAsia="en-US"/>
        </w:rPr>
        <w:t>0.0</w:t>
      </w:r>
    </w:p>
    <w:p w14:paraId="669769C0" w14:textId="6A0AD183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</w:p>
    <w:p w14:paraId="3C147278" w14:textId="0C1C2975" w:rsidR="006C65F1" w:rsidRPr="005855CF" w:rsidRDefault="006C65F1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  # </w:t>
      </w:r>
      <w:r w:rsidR="00E020D7" w:rsidRP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iterate over </w:t>
      </w:r>
      <w:proofErr w:type="spellStart"/>
      <w:r w:rsidR="00E020D7" w:rsidRP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machine_list</w:t>
      </w:r>
      <w:proofErr w:type="spellEnd"/>
    </w:p>
    <w:p w14:paraId="59C0EAA7" w14:textId="7C97CB52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for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index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,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bag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in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enumerate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proofErr w:type="spellStart"/>
      <w:r w:rsidR="009C71D6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machine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_list</w:t>
      </w:r>
      <w:proofErr w:type="spell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):</w:t>
      </w:r>
    </w:p>
    <w:p w14:paraId="58F6E4D4" w14:textId="680491B2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output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=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en-US" w:eastAsia="en-US"/>
        </w:rPr>
        <w:t>'</w:t>
      </w:r>
      <w:r w:rsidR="009C71D6"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en-US" w:eastAsia="en-US"/>
        </w:rPr>
        <w:t>Machine</w:t>
      </w:r>
      <w:r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en-US" w:eastAsia="en-US"/>
        </w:rPr>
        <w:t xml:space="preserve"> '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+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str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index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+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color w:val="FF0000"/>
          <w:sz w:val="20"/>
          <w:szCs w:val="20"/>
          <w:highlight w:val="white"/>
          <w:lang w:val="en-US" w:eastAsia="en-US"/>
        </w:rPr>
        <w:t>1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+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en-US" w:eastAsia="en-US"/>
        </w:rPr>
        <w:t>' contains: '</w:t>
      </w:r>
    </w:p>
    <w:p w14:paraId="1B273227" w14:textId="49BBC574" w:rsidR="006C65F1" w:rsidRDefault="006C65F1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</w:p>
    <w:p w14:paraId="4392D153" w14:textId="4A383F56" w:rsidR="006C65F1" w:rsidRPr="005855CF" w:rsidRDefault="006C65F1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</w:t>
      </w:r>
      <w:r w:rsidR="00E020D7" w:rsidRP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iterate over items</w:t>
      </w:r>
    </w:p>
    <w:p w14:paraId="12B582E4" w14:textId="6147DA71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for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in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items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:</w:t>
      </w:r>
    </w:p>
    <w:p w14:paraId="586B318E" w14:textId="2061F219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output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+=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 w:rsidR="00ED074F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item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.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name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+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en-US" w:eastAsia="en-US"/>
        </w:rPr>
        <w:t>'\t'</w:t>
      </w:r>
    </w:p>
    <w:p w14:paraId="2358EE6D" w14:textId="77777777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proofErr w:type="gramStart"/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print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output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,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en-US" w:eastAsia="en-US"/>
        </w:rPr>
        <w:t>'\n'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</w:t>
      </w:r>
    </w:p>
    <w:p w14:paraId="25BF9D45" w14:textId="39AEEB5E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</w:p>
    <w:p w14:paraId="5A03A511" w14:textId="5986FB68" w:rsidR="006C65F1" w:rsidRPr="005855CF" w:rsidRDefault="006C65F1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# </w:t>
      </w:r>
      <w:r w:rsidR="00E020D7" w:rsidRP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check </w:t>
      </w:r>
      <w:proofErr w:type="spellStart"/>
      <w:r w:rsidR="00E020D7" w:rsidRP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non_accepted_items</w:t>
      </w:r>
      <w:proofErr w:type="spellEnd"/>
      <w:r w:rsidR="00E020D7" w:rsidRP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 </w:t>
      </w:r>
      <w:proofErr w:type="gramStart"/>
      <w:r w:rsidR="00E020D7" w:rsidRP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is</w:t>
      </w:r>
      <w:proofErr w:type="gramEnd"/>
      <w:r w:rsidR="00E020D7" w:rsidRP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 </w:t>
      </w:r>
      <w:proofErr w:type="spellStart"/>
      <w:r w:rsidR="00E020D7" w:rsidRP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greter</w:t>
      </w:r>
      <w:proofErr w:type="spellEnd"/>
      <w:r w:rsidR="00E020D7" w:rsidRP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 then 0</w:t>
      </w:r>
    </w:p>
    <w:p w14:paraId="43013975" w14:textId="55FA6FCE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if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len</w:t>
      </w:r>
      <w:proofErr w:type="spell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non_</w:t>
      </w:r>
      <w:r w:rsidR="009C71D6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accepted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_items</w:t>
      </w:r>
      <w:proofErr w:type="spell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&gt;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color w:val="FF0000"/>
          <w:sz w:val="20"/>
          <w:szCs w:val="20"/>
          <w:highlight w:val="white"/>
          <w:lang w:val="en-US" w:eastAsia="en-US"/>
        </w:rPr>
        <w:t>0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):</w:t>
      </w:r>
    </w:p>
    <w:p w14:paraId="21060BBB" w14:textId="3ADA12B2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output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=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en-US" w:eastAsia="en-US"/>
        </w:rPr>
        <w:t>'Non-bagged items: '</w:t>
      </w:r>
    </w:p>
    <w:p w14:paraId="5B0C1BAB" w14:textId="7A8E5A44" w:rsidR="006C65F1" w:rsidRDefault="006C65F1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</w:p>
    <w:p w14:paraId="4229D92A" w14:textId="63CC4B79" w:rsidR="006C65F1" w:rsidRPr="005855CF" w:rsidRDefault="006C65F1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b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</w:t>
      </w:r>
      <w:r w:rsidRPr="005855CF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lang w:val="en-US" w:eastAsia="en-US"/>
        </w:rPr>
        <w:t xml:space="preserve"> # </w:t>
      </w:r>
      <w:r w:rsidR="00E020D7" w:rsidRP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 xml:space="preserve">iterate over </w:t>
      </w:r>
      <w:proofErr w:type="spellStart"/>
      <w:r w:rsidR="00E020D7" w:rsidRPr="00E020D7">
        <w:rPr>
          <w:rFonts w:ascii="Courier New" w:eastAsiaTheme="minorHAnsi" w:hAnsi="Courier New" w:cs="Courier New"/>
          <w:b/>
          <w:color w:val="FF0000"/>
          <w:sz w:val="20"/>
          <w:szCs w:val="20"/>
          <w:highlight w:val="white"/>
          <w:u w:val="single"/>
          <w:lang w:val="en-US" w:eastAsia="en-US"/>
        </w:rPr>
        <w:t>non_accepted_items</w:t>
      </w:r>
      <w:proofErr w:type="spellEnd"/>
    </w:p>
    <w:p w14:paraId="7FFCD0AF" w14:textId="256B90E4" w:rsidR="009E77D7" w:rsidRDefault="009E77D7" w:rsidP="009E77D7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for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item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in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proofErr w:type="spell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non_</w:t>
      </w:r>
      <w:r w:rsidR="009C71D6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accepted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_items</w:t>
      </w:r>
      <w:proofErr w:type="spellEnd"/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:</w:t>
      </w:r>
    </w:p>
    <w:p w14:paraId="033C4970" w14:textId="77777777" w:rsidR="006C65F1" w:rsidRDefault="009E77D7" w:rsidP="006C65F1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    output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+=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item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+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en-US" w:eastAsia="en-US"/>
        </w:rPr>
        <w:t>'\t'</w:t>
      </w:r>
    </w:p>
    <w:p w14:paraId="3E7731CF" w14:textId="2285D4AA" w:rsidR="00C44C38" w:rsidRDefault="009E77D7" w:rsidP="006C65F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 xml:space="preserve">        </w:t>
      </w: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/>
        </w:rPr>
        <w:t>print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(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/>
        </w:rPr>
        <w:t>output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,</w:t>
      </w:r>
      <w:r>
        <w:rPr>
          <w:rFonts w:ascii="Courier New" w:eastAsiaTheme="minorHAnsi" w:hAnsi="Courier New" w:cs="Courier New"/>
          <w:color w:val="808080"/>
          <w:sz w:val="20"/>
          <w:szCs w:val="20"/>
          <w:highlight w:val="white"/>
          <w:lang w:val="en-US" w:eastAsia="en-US"/>
        </w:rPr>
        <w:t>'\n'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highlight w:val="white"/>
          <w:lang w:val="en-US" w:eastAsia="en-US"/>
        </w:rPr>
        <w:t>)</w:t>
      </w:r>
    </w:p>
    <w:p w14:paraId="4B95BF3B" w14:textId="77777777" w:rsidR="006C65F1" w:rsidRDefault="006C65F1">
      <w:pPr>
        <w:spacing w:after="0" w:line="240" w:lineRule="auto"/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</w:pPr>
      <w:r>
        <w:rPr>
          <w:rFonts w:ascii="Arial" w:eastAsia="Times New Roman" w:hAnsi="Arial" w:cs="Times New Roman"/>
          <w:b/>
          <w:bCs/>
          <w:color w:val="004786"/>
          <w:sz w:val="32"/>
          <w:szCs w:val="32"/>
          <w:lang w:val="en-US" w:eastAsia="en-US"/>
        </w:rPr>
        <w:br w:type="page"/>
      </w:r>
    </w:p>
    <w:p w14:paraId="39CD25CB" w14:textId="3AB40F16" w:rsidR="005F4577" w:rsidRPr="005C0A73" w:rsidRDefault="005F4577" w:rsidP="005F4577">
      <w:pPr>
        <w:suppressAutoHyphens/>
        <w:autoSpaceDN w:val="0"/>
        <w:ind w:left="709" w:hanging="709"/>
        <w:jc w:val="center"/>
        <w:textAlignment w:val="baseline"/>
        <w:rPr>
          <w:rFonts w:ascii="Arial" w:eastAsia="Times New Roman" w:hAnsi="Arial" w:cs="Times New Roman"/>
          <w:b/>
          <w:sz w:val="28"/>
        </w:rPr>
      </w:pPr>
      <w:r w:rsidRPr="005C0A73">
        <w:rPr>
          <w:rFonts w:ascii="Arial" w:eastAsia="Times New Roman" w:hAnsi="Arial" w:cs="Times New Roman"/>
          <w:b/>
          <w:sz w:val="28"/>
        </w:rPr>
        <w:lastRenderedPageBreak/>
        <w:t xml:space="preserve">Assignment </w:t>
      </w:r>
      <w:r w:rsidR="00B807A4" w:rsidRPr="005C0A73">
        <w:rPr>
          <w:rFonts w:ascii="Arial" w:eastAsia="Times New Roman" w:hAnsi="Arial" w:cs="Times New Roman"/>
          <w:b/>
          <w:sz w:val="28"/>
        </w:rPr>
        <w:t>1</w:t>
      </w:r>
      <w:r w:rsidRPr="005C0A73">
        <w:rPr>
          <w:rFonts w:ascii="Arial" w:eastAsia="Times New Roman" w:hAnsi="Arial" w:cs="Times New Roman"/>
          <w:b/>
          <w:sz w:val="28"/>
        </w:rPr>
        <w:t xml:space="preserve"> – </w:t>
      </w:r>
      <w:proofErr w:type="spellStart"/>
      <w:r w:rsidR="00B807A4" w:rsidRPr="005C0A73">
        <w:rPr>
          <w:rFonts w:ascii="Arial" w:eastAsia="Times New Roman" w:hAnsi="Arial" w:cs="Times New Roman"/>
          <w:b/>
          <w:sz w:val="28"/>
        </w:rPr>
        <w:t>FedUni</w:t>
      </w:r>
      <w:proofErr w:type="spellEnd"/>
      <w:r w:rsidR="00B807A4" w:rsidRPr="005C0A73">
        <w:rPr>
          <w:rFonts w:ascii="Arial" w:eastAsia="Times New Roman" w:hAnsi="Arial" w:cs="Times New Roman"/>
          <w:b/>
          <w:sz w:val="28"/>
        </w:rPr>
        <w:t xml:space="preserve"> Checkout</w:t>
      </w:r>
    </w:p>
    <w:p w14:paraId="0E2FB431" w14:textId="2DF60557" w:rsidR="005F4577" w:rsidRDefault="005F4577" w:rsidP="005F4577">
      <w:pPr>
        <w:tabs>
          <w:tab w:val="left" w:pos="5580"/>
        </w:tabs>
        <w:suppressAutoHyphens/>
        <w:autoSpaceDN w:val="0"/>
        <w:ind w:left="709" w:hanging="709"/>
        <w:textAlignment w:val="baseline"/>
        <w:rPr>
          <w:rFonts w:ascii="Arial" w:eastAsia="Times New Roman" w:hAnsi="Arial" w:cs="Times New Roman"/>
        </w:rPr>
      </w:pPr>
      <w:r w:rsidRPr="005F4577">
        <w:rPr>
          <w:rFonts w:ascii="Arial" w:eastAsia="Times New Roman" w:hAnsi="Arial" w:cs="Times New Roman"/>
          <w:b/>
        </w:rPr>
        <w:t>Student name:</w:t>
      </w:r>
      <w:r w:rsidR="00AC6643">
        <w:rPr>
          <w:rFonts w:ascii="Arial" w:eastAsia="Times New Roman" w:hAnsi="Arial" w:cs="Times New Roman"/>
        </w:rPr>
        <w:t xml:space="preserve"> </w:t>
      </w:r>
      <w:r w:rsidRPr="005F4577">
        <w:rPr>
          <w:rFonts w:ascii="Arial" w:eastAsia="Times New Roman" w:hAnsi="Arial" w:cs="Times New Roman"/>
          <w:b/>
        </w:rPr>
        <w:tab/>
        <w:t>Student ID:</w:t>
      </w:r>
      <w:r w:rsidR="00AC6643">
        <w:rPr>
          <w:rFonts w:ascii="Arial" w:eastAsia="Times New Roman" w:hAnsi="Arial" w:cs="Times New Roman"/>
        </w:rPr>
        <w:t xml:space="preserve"> </w:t>
      </w:r>
    </w:p>
    <w:tbl>
      <w:tblPr>
        <w:tblStyle w:val="TableGridLight"/>
        <w:tblW w:w="0" w:type="auto"/>
        <w:tblLook w:val="0620" w:firstRow="1" w:lastRow="0" w:firstColumn="0" w:lastColumn="0" w:noHBand="1" w:noVBand="1"/>
      </w:tblPr>
      <w:tblGrid>
        <w:gridCol w:w="913"/>
        <w:gridCol w:w="7612"/>
        <w:gridCol w:w="1396"/>
        <w:gridCol w:w="835"/>
      </w:tblGrid>
      <w:tr w:rsidR="005C0A73" w:rsidRPr="00A85B2D" w14:paraId="188BE576" w14:textId="77777777" w:rsidTr="005C0A73">
        <w:tc>
          <w:tcPr>
            <w:tcW w:w="703" w:type="dxa"/>
          </w:tcPr>
          <w:p w14:paraId="05F45A69" w14:textId="2C75FA8A" w:rsidR="00A85B2D" w:rsidRP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  <w:b/>
              </w:rPr>
            </w:pPr>
            <w:r w:rsidRPr="00A85B2D">
              <w:rPr>
                <w:rFonts w:ascii="Arial" w:eastAsia="Times New Roman" w:hAnsi="Arial" w:cs="Times New Roman"/>
                <w:b/>
              </w:rPr>
              <w:t>Part</w:t>
            </w:r>
          </w:p>
        </w:tc>
        <w:tc>
          <w:tcPr>
            <w:tcW w:w="7797" w:type="dxa"/>
          </w:tcPr>
          <w:p w14:paraId="0A3D2B24" w14:textId="31923B64" w:rsidR="00A85B2D" w:rsidRP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  <w:b/>
              </w:rPr>
            </w:pPr>
            <w:r>
              <w:rPr>
                <w:rFonts w:ascii="Arial" w:eastAsia="Times New Roman" w:hAnsi="Arial" w:cs="Times New Roman"/>
                <w:b/>
              </w:rPr>
              <w:t>Asse</w:t>
            </w:r>
            <w:r w:rsidR="005C0A73">
              <w:rPr>
                <w:rFonts w:ascii="Arial" w:eastAsia="Times New Roman" w:hAnsi="Arial" w:cs="Times New Roman"/>
                <w:b/>
              </w:rPr>
              <w:t>ss</w:t>
            </w:r>
            <w:r>
              <w:rPr>
                <w:rFonts w:ascii="Arial" w:eastAsia="Times New Roman" w:hAnsi="Arial" w:cs="Times New Roman"/>
                <w:b/>
              </w:rPr>
              <w:t>ment Criteria</w:t>
            </w:r>
          </w:p>
        </w:tc>
        <w:tc>
          <w:tcPr>
            <w:tcW w:w="1418" w:type="dxa"/>
          </w:tcPr>
          <w:p w14:paraId="67ACB202" w14:textId="479F422C" w:rsidR="00A85B2D" w:rsidRP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  <w:b/>
              </w:rPr>
            </w:pPr>
            <w:r w:rsidRPr="00A85B2D">
              <w:rPr>
                <w:rFonts w:ascii="Arial" w:eastAsia="Times New Roman" w:hAnsi="Arial" w:cs="Times New Roman"/>
                <w:b/>
              </w:rPr>
              <w:t>Weight</w:t>
            </w:r>
          </w:p>
        </w:tc>
        <w:tc>
          <w:tcPr>
            <w:tcW w:w="838" w:type="dxa"/>
          </w:tcPr>
          <w:p w14:paraId="6735DDD3" w14:textId="10E483D5" w:rsidR="00A85B2D" w:rsidRP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  <w:b/>
              </w:rPr>
            </w:pPr>
            <w:r w:rsidRPr="00A85B2D">
              <w:rPr>
                <w:rFonts w:ascii="Arial" w:eastAsia="Times New Roman" w:hAnsi="Arial" w:cs="Times New Roman"/>
                <w:b/>
              </w:rPr>
              <w:t>Mark</w:t>
            </w:r>
          </w:p>
        </w:tc>
      </w:tr>
      <w:tr w:rsidR="005C0A73" w14:paraId="7A3811BE" w14:textId="77777777" w:rsidTr="005C0A73">
        <w:tc>
          <w:tcPr>
            <w:tcW w:w="703" w:type="dxa"/>
          </w:tcPr>
          <w:p w14:paraId="49EE925E" w14:textId="05A50262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1a</w:t>
            </w:r>
          </w:p>
        </w:tc>
        <w:tc>
          <w:tcPr>
            <w:tcW w:w="7797" w:type="dxa"/>
          </w:tcPr>
          <w:p w14:paraId="60720A52" w14:textId="5B068DD6" w:rsidR="00A85B2D" w:rsidRDefault="00A85B2D" w:rsidP="00ED074F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 w:rsidRPr="00A85B2D">
              <w:rPr>
                <w:rFonts w:ascii="Arial" w:eastAsia="Times New Roman" w:hAnsi="Arial" w:cs="Times New Roman"/>
              </w:rPr>
              <w:t xml:space="preserve">Identification of properties of a typical </w:t>
            </w:r>
            <w:r w:rsidR="00ED074F">
              <w:rPr>
                <w:rFonts w:ascii="Arial" w:eastAsia="Times New Roman" w:hAnsi="Arial" w:cs="Times New Roman"/>
              </w:rPr>
              <w:t xml:space="preserve">item that can be recycled – </w:t>
            </w:r>
            <w:r w:rsidR="003B241B">
              <w:rPr>
                <w:rFonts w:ascii="Arial" w:eastAsia="Times New Roman" w:hAnsi="Arial" w:cs="Times New Roman"/>
                <w:b/>
              </w:rPr>
              <w:t>Container</w:t>
            </w:r>
            <w:r w:rsidRPr="00A85B2D">
              <w:rPr>
                <w:rFonts w:ascii="Arial" w:eastAsia="Times New Roman" w:hAnsi="Arial" w:cs="Times New Roman"/>
              </w:rPr>
              <w:t>.</w:t>
            </w:r>
          </w:p>
        </w:tc>
        <w:tc>
          <w:tcPr>
            <w:tcW w:w="1418" w:type="dxa"/>
          </w:tcPr>
          <w:p w14:paraId="1202D464" w14:textId="1AF522F3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10 * 0.5 = 5 marks</w:t>
            </w:r>
          </w:p>
        </w:tc>
        <w:tc>
          <w:tcPr>
            <w:tcW w:w="838" w:type="dxa"/>
          </w:tcPr>
          <w:p w14:paraId="119AC9B0" w14:textId="77777777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</w:p>
        </w:tc>
      </w:tr>
      <w:tr w:rsidR="005C0A73" w14:paraId="0F0374BF" w14:textId="77777777" w:rsidTr="005C0A73">
        <w:tc>
          <w:tcPr>
            <w:tcW w:w="703" w:type="dxa"/>
          </w:tcPr>
          <w:p w14:paraId="540D97B0" w14:textId="43757D2C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1b</w:t>
            </w:r>
          </w:p>
        </w:tc>
        <w:tc>
          <w:tcPr>
            <w:tcW w:w="7797" w:type="dxa"/>
          </w:tcPr>
          <w:p w14:paraId="288129E8" w14:textId="25A5A489" w:rsidR="00A85B2D" w:rsidRDefault="00A85B2D" w:rsidP="00ED074F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 w:rsidRPr="00A85B2D">
              <w:rPr>
                <w:rFonts w:ascii="Arial" w:eastAsia="Times New Roman" w:hAnsi="Arial" w:cs="Times New Roman"/>
              </w:rPr>
              <w:t>Application of abstraction to ident</w:t>
            </w:r>
            <w:r w:rsidR="00ED074F">
              <w:rPr>
                <w:rFonts w:ascii="Arial" w:eastAsia="Times New Roman" w:hAnsi="Arial" w:cs="Times New Roman"/>
              </w:rPr>
              <w:t xml:space="preserve">ify key properties of a typical </w:t>
            </w:r>
            <w:r w:rsidR="003B241B">
              <w:rPr>
                <w:rFonts w:ascii="Arial" w:eastAsia="Times New Roman" w:hAnsi="Arial" w:cs="Times New Roman"/>
                <w:b/>
              </w:rPr>
              <w:t>Container</w:t>
            </w:r>
            <w:r w:rsidR="00ED074F" w:rsidRPr="00A85B2D">
              <w:rPr>
                <w:rFonts w:ascii="Arial" w:eastAsia="Times New Roman" w:hAnsi="Arial" w:cs="Times New Roman"/>
              </w:rPr>
              <w:t xml:space="preserve"> </w:t>
            </w:r>
            <w:r w:rsidRPr="00A85B2D">
              <w:rPr>
                <w:rFonts w:ascii="Arial" w:eastAsia="Times New Roman" w:hAnsi="Arial" w:cs="Times New Roman"/>
              </w:rPr>
              <w:t xml:space="preserve">as well as creation of a suitable </w:t>
            </w:r>
            <w:r w:rsidRPr="00A85B2D">
              <w:rPr>
                <w:rFonts w:ascii="Arial" w:eastAsia="Times New Roman" w:hAnsi="Arial" w:cs="Times New Roman"/>
                <w:b/>
              </w:rPr>
              <w:t>Class Diagram</w:t>
            </w:r>
            <w:r w:rsidRPr="00A85B2D">
              <w:rPr>
                <w:rFonts w:ascii="Arial" w:eastAsia="Times New Roman" w:hAnsi="Arial" w:cs="Times New Roman"/>
              </w:rPr>
              <w:t>.</w:t>
            </w:r>
          </w:p>
        </w:tc>
        <w:tc>
          <w:tcPr>
            <w:tcW w:w="1418" w:type="dxa"/>
          </w:tcPr>
          <w:p w14:paraId="7E31837E" w14:textId="1C5C6A3C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4 marks</w:t>
            </w:r>
          </w:p>
        </w:tc>
        <w:tc>
          <w:tcPr>
            <w:tcW w:w="838" w:type="dxa"/>
          </w:tcPr>
          <w:p w14:paraId="4C8E6D49" w14:textId="77777777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</w:p>
        </w:tc>
      </w:tr>
      <w:tr w:rsidR="00A85B2D" w14:paraId="69A682E2" w14:textId="77777777" w:rsidTr="005C0A73">
        <w:tc>
          <w:tcPr>
            <w:tcW w:w="703" w:type="dxa"/>
          </w:tcPr>
          <w:p w14:paraId="58845B56" w14:textId="06CB72A7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1c</w:t>
            </w:r>
          </w:p>
        </w:tc>
        <w:tc>
          <w:tcPr>
            <w:tcW w:w="7797" w:type="dxa"/>
          </w:tcPr>
          <w:p w14:paraId="68B0D8F7" w14:textId="7887ECCE" w:rsidR="00A85B2D" w:rsidRDefault="00A85B2D" w:rsidP="00ED074F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 w:rsidRPr="00A85B2D">
              <w:rPr>
                <w:rFonts w:ascii="Arial" w:eastAsia="Times New Roman" w:hAnsi="Arial" w:cs="Times New Roman"/>
              </w:rPr>
              <w:t xml:space="preserve">Identification of the key properties of a </w:t>
            </w:r>
            <w:proofErr w:type="spellStart"/>
            <w:r w:rsidR="003B241B">
              <w:rPr>
                <w:rFonts w:ascii="Arial" w:eastAsia="Times New Roman" w:hAnsi="Arial" w:cs="Times New Roman"/>
                <w:b/>
              </w:rPr>
              <w:t>Container_Recycling_Machine</w:t>
            </w:r>
            <w:proofErr w:type="spellEnd"/>
            <w:r w:rsidRPr="00A85B2D">
              <w:rPr>
                <w:rFonts w:ascii="Arial" w:eastAsia="Times New Roman" w:hAnsi="Arial" w:cs="Times New Roman"/>
              </w:rPr>
              <w:t xml:space="preserve"> as well as creation of a suitable </w:t>
            </w:r>
            <w:r w:rsidRPr="00A85B2D">
              <w:rPr>
                <w:rFonts w:ascii="Arial" w:eastAsia="Times New Roman" w:hAnsi="Arial" w:cs="Times New Roman"/>
                <w:b/>
              </w:rPr>
              <w:t>Class Diagram</w:t>
            </w:r>
            <w:r w:rsidRPr="00A85B2D">
              <w:rPr>
                <w:rFonts w:ascii="Arial" w:eastAsia="Times New Roman" w:hAnsi="Arial" w:cs="Times New Roman"/>
              </w:rPr>
              <w:t xml:space="preserve"> which uses those properties, plus the four method signatures provided.</w:t>
            </w:r>
          </w:p>
        </w:tc>
        <w:tc>
          <w:tcPr>
            <w:tcW w:w="1418" w:type="dxa"/>
          </w:tcPr>
          <w:p w14:paraId="63807D0E" w14:textId="5D2BF669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4 marks</w:t>
            </w:r>
          </w:p>
        </w:tc>
        <w:tc>
          <w:tcPr>
            <w:tcW w:w="838" w:type="dxa"/>
          </w:tcPr>
          <w:p w14:paraId="534A6F8E" w14:textId="77777777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</w:p>
        </w:tc>
      </w:tr>
      <w:tr w:rsidR="00A85B2D" w14:paraId="47D7987D" w14:textId="77777777" w:rsidTr="005C0A73">
        <w:tc>
          <w:tcPr>
            <w:tcW w:w="703" w:type="dxa"/>
          </w:tcPr>
          <w:p w14:paraId="3FD31CB3" w14:textId="3DA71E43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2</w:t>
            </w:r>
          </w:p>
        </w:tc>
        <w:tc>
          <w:tcPr>
            <w:tcW w:w="7797" w:type="dxa"/>
          </w:tcPr>
          <w:p w14:paraId="2100C756" w14:textId="4D747FF4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 w:rsidRPr="00A85B2D">
              <w:rPr>
                <w:rFonts w:ascii="Arial" w:eastAsia="Times New Roman" w:hAnsi="Arial" w:cs="Times New Roman"/>
              </w:rPr>
              <w:t xml:space="preserve">Creation of an </w:t>
            </w:r>
            <w:r w:rsidRPr="00A85B2D">
              <w:rPr>
                <w:rFonts w:ascii="Arial" w:eastAsia="Times New Roman" w:hAnsi="Arial" w:cs="Times New Roman"/>
                <w:b/>
              </w:rPr>
              <w:t>activity flowchart</w:t>
            </w:r>
            <w:r w:rsidRPr="00A85B2D">
              <w:rPr>
                <w:rFonts w:ascii="Arial" w:eastAsia="Times New Roman" w:hAnsi="Arial" w:cs="Times New Roman"/>
              </w:rPr>
              <w:t xml:space="preserve"> which clearly indicates how the program should operate, using the correct symbols for elements such as start/end points, processes and decisions/branches</w:t>
            </w:r>
          </w:p>
        </w:tc>
        <w:tc>
          <w:tcPr>
            <w:tcW w:w="1418" w:type="dxa"/>
          </w:tcPr>
          <w:p w14:paraId="35EBEC95" w14:textId="679AE728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1</w:t>
            </w:r>
            <w:r w:rsidR="005C0A73">
              <w:rPr>
                <w:rFonts w:ascii="Arial" w:eastAsia="Times New Roman" w:hAnsi="Arial" w:cs="Times New Roman"/>
              </w:rPr>
              <w:t xml:space="preserve">0 </w:t>
            </w:r>
            <w:r>
              <w:rPr>
                <w:rFonts w:ascii="Arial" w:eastAsia="Times New Roman" w:hAnsi="Arial" w:cs="Times New Roman"/>
              </w:rPr>
              <w:t>marks</w:t>
            </w:r>
          </w:p>
        </w:tc>
        <w:tc>
          <w:tcPr>
            <w:tcW w:w="838" w:type="dxa"/>
          </w:tcPr>
          <w:p w14:paraId="36DFEEC4" w14:textId="77777777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</w:p>
        </w:tc>
      </w:tr>
      <w:tr w:rsidR="00A85B2D" w14:paraId="71158CC9" w14:textId="77777777" w:rsidTr="005C0A73">
        <w:tc>
          <w:tcPr>
            <w:tcW w:w="703" w:type="dxa"/>
          </w:tcPr>
          <w:p w14:paraId="766BDBF2" w14:textId="4477F526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3</w:t>
            </w:r>
          </w:p>
        </w:tc>
        <w:tc>
          <w:tcPr>
            <w:tcW w:w="7797" w:type="dxa"/>
          </w:tcPr>
          <w:p w14:paraId="04D408B4" w14:textId="00A4A22F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 xml:space="preserve">Programming of the </w:t>
            </w:r>
            <w:r w:rsidR="00FE54C5" w:rsidRPr="00FE54C5">
              <w:rPr>
                <w:rFonts w:ascii="Arial" w:eastAsia="Times New Roman" w:hAnsi="Arial" w:cs="Times New Roman"/>
              </w:rPr>
              <w:t>Container Recycling Machine</w:t>
            </w:r>
            <w:r w:rsidR="00FE54C5">
              <w:rPr>
                <w:rFonts w:ascii="Arial" w:eastAsia="Times New Roman" w:hAnsi="Arial" w:cs="Times New Roman"/>
              </w:rPr>
              <w:t xml:space="preserve"> </w:t>
            </w:r>
            <w:r>
              <w:rPr>
                <w:rFonts w:ascii="Arial" w:eastAsia="Times New Roman" w:hAnsi="Arial" w:cs="Times New Roman"/>
              </w:rPr>
              <w:t>simulation so that it</w:t>
            </w:r>
            <w:r w:rsidR="00300981">
              <w:rPr>
                <w:rFonts w:ascii="Arial" w:eastAsia="Times New Roman" w:hAnsi="Arial" w:cs="Times New Roman"/>
              </w:rPr>
              <w:t>:</w:t>
            </w:r>
          </w:p>
          <w:p w14:paraId="5C2FDE94" w14:textId="1F3F59AF" w:rsidR="00300981" w:rsidRDefault="00300981" w:rsidP="005C0A73">
            <w:pPr>
              <w:pStyle w:val="ListParagraph"/>
              <w:numPr>
                <w:ilvl w:val="0"/>
                <w:numId w:val="16"/>
              </w:num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 xml:space="preserve">Creates a small number of </w:t>
            </w:r>
            <w:r w:rsidR="003B241B">
              <w:rPr>
                <w:rFonts w:ascii="Arial" w:eastAsia="Times New Roman" w:hAnsi="Arial" w:cs="Times New Roman"/>
                <w:b/>
              </w:rPr>
              <w:t>Container</w:t>
            </w:r>
            <w:r w:rsidR="00ED074F">
              <w:rPr>
                <w:rFonts w:ascii="Arial" w:eastAsia="Times New Roman" w:hAnsi="Arial" w:cs="Times New Roman"/>
              </w:rPr>
              <w:t xml:space="preserve"> </w:t>
            </w:r>
            <w:r>
              <w:rPr>
                <w:rFonts w:ascii="Arial" w:eastAsia="Times New Roman" w:hAnsi="Arial" w:cs="Times New Roman"/>
              </w:rPr>
              <w:t xml:space="preserve">instances that may be </w:t>
            </w:r>
            <w:r w:rsidR="00ED074F">
              <w:rPr>
                <w:rFonts w:ascii="Arial" w:eastAsia="Times New Roman" w:hAnsi="Arial" w:cs="Times New Roman"/>
              </w:rPr>
              <w:t>accepted</w:t>
            </w:r>
            <w:r>
              <w:rPr>
                <w:rFonts w:ascii="Arial" w:eastAsia="Times New Roman" w:hAnsi="Arial" w:cs="Times New Roman"/>
              </w:rPr>
              <w:t>,</w:t>
            </w:r>
          </w:p>
          <w:p w14:paraId="45493099" w14:textId="75458DB5" w:rsidR="00300981" w:rsidRDefault="00300981" w:rsidP="005C0A73">
            <w:pPr>
              <w:pStyle w:val="ListParagraph"/>
              <w:numPr>
                <w:ilvl w:val="0"/>
                <w:numId w:val="16"/>
              </w:num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Accepts simulated ‘</w:t>
            </w:r>
            <w:proofErr w:type="spellStart"/>
            <w:r w:rsidR="00ED074F">
              <w:rPr>
                <w:rFonts w:ascii="Arial" w:eastAsia="Times New Roman" w:hAnsi="Arial" w:cs="Times New Roman"/>
              </w:rPr>
              <w:t>deposting</w:t>
            </w:r>
            <w:proofErr w:type="spellEnd"/>
            <w:r w:rsidR="00ED074F">
              <w:rPr>
                <w:rFonts w:ascii="Arial" w:eastAsia="Times New Roman" w:hAnsi="Arial" w:cs="Times New Roman"/>
              </w:rPr>
              <w:t>’</w:t>
            </w:r>
            <w:r>
              <w:rPr>
                <w:rFonts w:ascii="Arial" w:eastAsia="Times New Roman" w:hAnsi="Arial" w:cs="Times New Roman"/>
              </w:rPr>
              <w:t xml:space="preserve"> of a </w:t>
            </w:r>
            <w:r w:rsidR="003B241B">
              <w:rPr>
                <w:rFonts w:ascii="Arial" w:eastAsia="Times New Roman" w:hAnsi="Arial" w:cs="Times New Roman"/>
                <w:b/>
              </w:rPr>
              <w:t>Container</w:t>
            </w:r>
            <w:r w:rsidR="00ED074F">
              <w:rPr>
                <w:rFonts w:ascii="Arial" w:eastAsia="Times New Roman" w:hAnsi="Arial" w:cs="Times New Roman"/>
              </w:rPr>
              <w:t xml:space="preserve"> after being identified from a list by the user</w:t>
            </w:r>
            <w:r>
              <w:rPr>
                <w:rFonts w:ascii="Arial" w:eastAsia="Times New Roman" w:hAnsi="Arial" w:cs="Times New Roman"/>
              </w:rPr>
              <w:t>,</w:t>
            </w:r>
          </w:p>
          <w:p w14:paraId="6D685190" w14:textId="0BE06406" w:rsidR="00300981" w:rsidRDefault="00300981" w:rsidP="005C0A73">
            <w:pPr>
              <w:pStyle w:val="ListParagraph"/>
              <w:numPr>
                <w:ilvl w:val="0"/>
                <w:numId w:val="16"/>
              </w:num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 xml:space="preserve">Adds a </w:t>
            </w:r>
            <w:r w:rsidR="003B241B">
              <w:rPr>
                <w:rFonts w:ascii="Arial" w:eastAsia="Times New Roman" w:hAnsi="Arial" w:cs="Times New Roman"/>
                <w:b/>
              </w:rPr>
              <w:t>Container</w:t>
            </w:r>
            <w:r w:rsidR="00ED074F">
              <w:rPr>
                <w:rFonts w:ascii="Arial" w:eastAsia="Times New Roman" w:hAnsi="Arial" w:cs="Times New Roman"/>
              </w:rPr>
              <w:t xml:space="preserve"> </w:t>
            </w:r>
            <w:r>
              <w:rPr>
                <w:rFonts w:ascii="Arial" w:eastAsia="Times New Roman" w:hAnsi="Arial" w:cs="Times New Roman"/>
              </w:rPr>
              <w:t xml:space="preserve">to the </w:t>
            </w:r>
            <w:proofErr w:type="spellStart"/>
            <w:r w:rsidR="003B241B">
              <w:rPr>
                <w:rFonts w:ascii="Arial" w:eastAsia="Times New Roman" w:hAnsi="Arial" w:cs="Times New Roman"/>
                <w:b/>
              </w:rPr>
              <w:t>Container_Recycling_Machine</w:t>
            </w:r>
            <w:proofErr w:type="spellEnd"/>
            <w:r w:rsidR="00ED074F" w:rsidRPr="00A85B2D">
              <w:rPr>
                <w:rFonts w:ascii="Arial" w:eastAsia="Times New Roman" w:hAnsi="Arial" w:cs="Times New Roman"/>
              </w:rPr>
              <w:t xml:space="preserve"> </w:t>
            </w:r>
            <w:r>
              <w:rPr>
                <w:rFonts w:ascii="Arial" w:eastAsia="Times New Roman" w:hAnsi="Arial" w:cs="Times New Roman"/>
              </w:rPr>
              <w:t xml:space="preserve">list of </w:t>
            </w:r>
            <w:r w:rsidR="00802EEB">
              <w:rPr>
                <w:rFonts w:ascii="Arial" w:eastAsia="Times New Roman" w:hAnsi="Arial" w:cs="Times New Roman"/>
              </w:rPr>
              <w:t>containers</w:t>
            </w:r>
            <w:r>
              <w:rPr>
                <w:rFonts w:ascii="Arial" w:eastAsia="Times New Roman" w:hAnsi="Arial" w:cs="Times New Roman"/>
              </w:rPr>
              <w:t xml:space="preserve"> being purchased,</w:t>
            </w:r>
          </w:p>
          <w:p w14:paraId="16421815" w14:textId="5B8F5758" w:rsidR="00300981" w:rsidRDefault="00300981" w:rsidP="005C0A73">
            <w:pPr>
              <w:pStyle w:val="ListParagraph"/>
              <w:numPr>
                <w:ilvl w:val="0"/>
                <w:numId w:val="16"/>
              </w:num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 xml:space="preserve">Allows the </w:t>
            </w:r>
            <w:r w:rsidR="00ED074F">
              <w:rPr>
                <w:rFonts w:ascii="Arial" w:eastAsia="Times New Roman" w:hAnsi="Arial" w:cs="Times New Roman"/>
              </w:rPr>
              <w:t>deposit of</w:t>
            </w:r>
            <w:r>
              <w:rPr>
                <w:rFonts w:ascii="Arial" w:eastAsia="Times New Roman" w:hAnsi="Arial" w:cs="Times New Roman"/>
              </w:rPr>
              <w:t xml:space="preserve"> multiple </w:t>
            </w:r>
            <w:r w:rsidR="00802EEB">
              <w:rPr>
                <w:rFonts w:ascii="Arial" w:eastAsia="Times New Roman" w:hAnsi="Arial" w:cs="Times New Roman"/>
              </w:rPr>
              <w:t>containers</w:t>
            </w:r>
            <w:r>
              <w:rPr>
                <w:rFonts w:ascii="Arial" w:eastAsia="Times New Roman" w:hAnsi="Arial" w:cs="Times New Roman"/>
              </w:rPr>
              <w:t>,</w:t>
            </w:r>
          </w:p>
          <w:p w14:paraId="087E62CF" w14:textId="52B38E7D" w:rsidR="00300981" w:rsidRDefault="00ED074F" w:rsidP="005C0A73">
            <w:pPr>
              <w:pStyle w:val="ListParagraph"/>
              <w:numPr>
                <w:ilvl w:val="0"/>
                <w:numId w:val="16"/>
              </w:num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Provides</w:t>
            </w:r>
            <w:r w:rsidR="00300981">
              <w:rPr>
                <w:rFonts w:ascii="Arial" w:eastAsia="Times New Roman" w:hAnsi="Arial" w:cs="Times New Roman"/>
              </w:rPr>
              <w:t xml:space="preserve"> ‘virtual money’ to pay for those </w:t>
            </w:r>
            <w:r w:rsidR="00802EEB">
              <w:rPr>
                <w:rFonts w:ascii="Arial" w:eastAsia="Times New Roman" w:hAnsi="Arial" w:cs="Times New Roman"/>
              </w:rPr>
              <w:t>containers</w:t>
            </w:r>
            <w:r w:rsidR="00300981">
              <w:rPr>
                <w:rFonts w:ascii="Arial" w:eastAsia="Times New Roman" w:hAnsi="Arial" w:cs="Times New Roman"/>
              </w:rPr>
              <w:t xml:space="preserve"> and</w:t>
            </w:r>
          </w:p>
          <w:p w14:paraId="22E1CDCC" w14:textId="765D567E" w:rsidR="00300981" w:rsidRPr="00300981" w:rsidRDefault="00300981" w:rsidP="00603E0F">
            <w:pPr>
              <w:pStyle w:val="ListParagraph"/>
              <w:numPr>
                <w:ilvl w:val="0"/>
                <w:numId w:val="16"/>
              </w:num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 xml:space="preserve">Prints a final receipt with </w:t>
            </w:r>
            <w:r w:rsidR="00802EEB">
              <w:rPr>
                <w:rFonts w:ascii="Arial" w:eastAsia="Times New Roman" w:hAnsi="Arial" w:cs="Times New Roman"/>
              </w:rPr>
              <w:br/>
            </w:r>
            <w:r>
              <w:rPr>
                <w:rFonts w:ascii="Arial" w:eastAsia="Times New Roman" w:hAnsi="Arial" w:cs="Times New Roman"/>
              </w:rPr>
              <w:t>the</w:t>
            </w:r>
            <w:r w:rsidR="00603E0F">
              <w:rPr>
                <w:rFonts w:ascii="Arial" w:eastAsia="Times New Roman" w:hAnsi="Arial" w:cs="Times New Roman"/>
              </w:rPr>
              <w:t xml:space="preserve"> number of </w:t>
            </w:r>
            <w:r w:rsidR="00802EEB">
              <w:rPr>
                <w:rFonts w:ascii="Arial" w:eastAsia="Times New Roman" w:hAnsi="Arial" w:cs="Times New Roman"/>
              </w:rPr>
              <w:t>each container type</w:t>
            </w:r>
            <w:r w:rsidR="00603E0F">
              <w:rPr>
                <w:rFonts w:ascii="Arial" w:eastAsia="Times New Roman" w:hAnsi="Arial" w:cs="Times New Roman"/>
              </w:rPr>
              <w:t xml:space="preserve"> and</w:t>
            </w:r>
            <w:r>
              <w:rPr>
                <w:rFonts w:ascii="Arial" w:eastAsia="Times New Roman" w:hAnsi="Arial" w:cs="Times New Roman"/>
              </w:rPr>
              <w:t xml:space="preserve"> </w:t>
            </w:r>
            <w:r w:rsidR="00802EEB">
              <w:rPr>
                <w:rFonts w:ascii="Arial" w:eastAsia="Times New Roman" w:hAnsi="Arial" w:cs="Times New Roman"/>
              </w:rPr>
              <w:t xml:space="preserve">the </w:t>
            </w:r>
            <w:r w:rsidR="00603E0F">
              <w:rPr>
                <w:rFonts w:ascii="Arial" w:eastAsia="Times New Roman" w:hAnsi="Arial" w:cs="Times New Roman"/>
              </w:rPr>
              <w:t xml:space="preserve">amount for </w:t>
            </w:r>
            <w:r w:rsidR="00802EEB">
              <w:rPr>
                <w:rFonts w:ascii="Arial" w:eastAsia="Times New Roman" w:hAnsi="Arial" w:cs="Times New Roman"/>
              </w:rPr>
              <w:t>these</w:t>
            </w:r>
            <w:r w:rsidR="00603E0F">
              <w:rPr>
                <w:rFonts w:ascii="Arial" w:eastAsia="Times New Roman" w:hAnsi="Arial" w:cs="Times New Roman"/>
              </w:rPr>
              <w:t xml:space="preserve"> </w:t>
            </w:r>
            <w:r w:rsidR="00802EEB">
              <w:rPr>
                <w:rFonts w:ascii="Arial" w:eastAsia="Times New Roman" w:hAnsi="Arial" w:cs="Times New Roman"/>
              </w:rPr>
              <w:t>containers</w:t>
            </w:r>
            <w:r>
              <w:rPr>
                <w:rFonts w:ascii="Arial" w:eastAsia="Times New Roman" w:hAnsi="Arial" w:cs="Times New Roman"/>
              </w:rPr>
              <w:t xml:space="preserve">, </w:t>
            </w:r>
            <w:r w:rsidR="00603E0F">
              <w:rPr>
                <w:rFonts w:ascii="Arial" w:eastAsia="Times New Roman" w:hAnsi="Arial" w:cs="Times New Roman"/>
              </w:rPr>
              <w:t xml:space="preserve">along with the </w:t>
            </w:r>
            <w:r w:rsidR="00802EEB">
              <w:rPr>
                <w:rFonts w:ascii="Arial" w:eastAsia="Times New Roman" w:hAnsi="Arial" w:cs="Times New Roman"/>
              </w:rPr>
              <w:t xml:space="preserve">total number of containers and the </w:t>
            </w:r>
            <w:r>
              <w:rPr>
                <w:rFonts w:ascii="Arial" w:eastAsia="Times New Roman" w:hAnsi="Arial" w:cs="Times New Roman"/>
              </w:rPr>
              <w:t xml:space="preserve">total </w:t>
            </w:r>
            <w:r w:rsidR="00802EEB">
              <w:rPr>
                <w:rFonts w:ascii="Arial" w:eastAsia="Times New Roman" w:hAnsi="Arial" w:cs="Times New Roman"/>
              </w:rPr>
              <w:t xml:space="preserve">amount </w:t>
            </w:r>
            <w:r>
              <w:rPr>
                <w:rFonts w:ascii="Arial" w:eastAsia="Times New Roman" w:hAnsi="Arial" w:cs="Times New Roman"/>
              </w:rPr>
              <w:t xml:space="preserve">paid </w:t>
            </w:r>
            <w:r w:rsidR="00ED074F">
              <w:rPr>
                <w:rFonts w:ascii="Arial" w:eastAsia="Times New Roman" w:hAnsi="Arial" w:cs="Times New Roman"/>
              </w:rPr>
              <w:t>out</w:t>
            </w:r>
            <w:r>
              <w:rPr>
                <w:rFonts w:ascii="Arial" w:eastAsia="Times New Roman" w:hAnsi="Arial" w:cs="Times New Roman"/>
              </w:rPr>
              <w:t>.</w:t>
            </w:r>
            <w:r w:rsidR="00C1412A">
              <w:rPr>
                <w:rFonts w:ascii="Arial" w:eastAsia="Times New Roman" w:hAnsi="Arial" w:cs="Times New Roman"/>
              </w:rPr>
              <w:br/>
              <w:t>(See example in the assessments instructions.)</w:t>
            </w:r>
          </w:p>
        </w:tc>
        <w:tc>
          <w:tcPr>
            <w:tcW w:w="1418" w:type="dxa"/>
          </w:tcPr>
          <w:p w14:paraId="785CA1F1" w14:textId="77224FD0" w:rsidR="00A85B2D" w:rsidRDefault="00603E0F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4 + 4 + 4 + 4 + 4 + 4</w:t>
            </w:r>
            <w:r w:rsidR="00300981">
              <w:rPr>
                <w:rFonts w:ascii="Arial" w:eastAsia="Times New Roman" w:hAnsi="Arial" w:cs="Times New Roman"/>
              </w:rPr>
              <w:t xml:space="preserve"> = </w:t>
            </w:r>
            <w:r>
              <w:rPr>
                <w:rFonts w:ascii="Arial" w:eastAsia="Times New Roman" w:hAnsi="Arial" w:cs="Times New Roman"/>
              </w:rPr>
              <w:t>24</w:t>
            </w:r>
            <w:r w:rsidR="00300981">
              <w:rPr>
                <w:rFonts w:ascii="Arial" w:eastAsia="Times New Roman" w:hAnsi="Arial" w:cs="Times New Roman"/>
              </w:rPr>
              <w:t xml:space="preserve"> marks.</w:t>
            </w:r>
          </w:p>
          <w:p w14:paraId="4BA0E0C1" w14:textId="2FE0DF68" w:rsidR="005C0A73" w:rsidRDefault="005C0A73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</w:p>
        </w:tc>
        <w:tc>
          <w:tcPr>
            <w:tcW w:w="838" w:type="dxa"/>
          </w:tcPr>
          <w:p w14:paraId="7891F485" w14:textId="5D6F9828" w:rsidR="00A85B2D" w:rsidRDefault="005C0A73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proofErr w:type="spellStart"/>
            <w:r>
              <w:rPr>
                <w:rFonts w:ascii="Arial" w:eastAsia="Times New Roman" w:hAnsi="Arial" w:cs="Times New Roman"/>
              </w:rPr>
              <w:t>i</w:t>
            </w:r>
            <w:proofErr w:type="spellEnd"/>
            <w:r>
              <w:rPr>
                <w:rFonts w:ascii="Arial" w:eastAsia="Times New Roman" w:hAnsi="Arial" w:cs="Times New Roman"/>
              </w:rPr>
              <w:t>)</w:t>
            </w:r>
          </w:p>
          <w:p w14:paraId="1D2D0EA6" w14:textId="49048DF8" w:rsidR="005C0A73" w:rsidRDefault="005C0A73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ii)</w:t>
            </w:r>
          </w:p>
          <w:p w14:paraId="4EC74CF8" w14:textId="49B07B8E" w:rsidR="005C0A73" w:rsidRDefault="005C0A73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proofErr w:type="spellStart"/>
            <w:r>
              <w:rPr>
                <w:rFonts w:ascii="Arial" w:eastAsia="Times New Roman" w:hAnsi="Arial" w:cs="Times New Roman"/>
              </w:rPr>
              <w:t>iiI</w:t>
            </w:r>
            <w:proofErr w:type="spellEnd"/>
            <w:r>
              <w:rPr>
                <w:rFonts w:ascii="Arial" w:eastAsia="Times New Roman" w:hAnsi="Arial" w:cs="Times New Roman"/>
              </w:rPr>
              <w:t>)</w:t>
            </w:r>
          </w:p>
          <w:p w14:paraId="1280D779" w14:textId="7D51916D" w:rsidR="005C0A73" w:rsidRDefault="005C0A73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iv)</w:t>
            </w:r>
          </w:p>
          <w:p w14:paraId="3D44F337" w14:textId="1DF2B152" w:rsidR="005C0A73" w:rsidRDefault="005C0A73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v)</w:t>
            </w:r>
          </w:p>
          <w:p w14:paraId="02896684" w14:textId="001DCE7F" w:rsidR="005C0A73" w:rsidRDefault="005C0A73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vi)</w:t>
            </w:r>
          </w:p>
          <w:p w14:paraId="12879403" w14:textId="0C9BA478" w:rsidR="005C0A73" w:rsidRDefault="005C0A73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Total:</w:t>
            </w:r>
          </w:p>
          <w:p w14:paraId="75DB1730" w14:textId="7BC2BB22" w:rsidR="005C0A73" w:rsidRDefault="005C0A73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</w:p>
        </w:tc>
      </w:tr>
      <w:tr w:rsidR="00A85B2D" w14:paraId="308631B0" w14:textId="77777777" w:rsidTr="005C0A73">
        <w:tc>
          <w:tcPr>
            <w:tcW w:w="703" w:type="dxa"/>
          </w:tcPr>
          <w:p w14:paraId="6630284F" w14:textId="6D730994" w:rsidR="00A85B2D" w:rsidRDefault="00300981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4a</w:t>
            </w:r>
          </w:p>
        </w:tc>
        <w:tc>
          <w:tcPr>
            <w:tcW w:w="7797" w:type="dxa"/>
          </w:tcPr>
          <w:p w14:paraId="60874892" w14:textId="06A859EF" w:rsidR="00A85B2D" w:rsidRPr="00A85B2D" w:rsidRDefault="00300981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Analy</w:t>
            </w:r>
            <w:r w:rsidR="005C0A73">
              <w:rPr>
                <w:rFonts w:ascii="Arial" w:eastAsia="Times New Roman" w:hAnsi="Arial" w:cs="Times New Roman"/>
              </w:rPr>
              <w:t>sis</w:t>
            </w:r>
            <w:r>
              <w:rPr>
                <w:rFonts w:ascii="Arial" w:eastAsia="Times New Roman" w:hAnsi="Arial" w:cs="Times New Roman"/>
              </w:rPr>
              <w:t xml:space="preserve"> and document</w:t>
            </w:r>
            <w:r w:rsidR="005C0A73">
              <w:rPr>
                <w:rFonts w:ascii="Arial" w:eastAsia="Times New Roman" w:hAnsi="Arial" w:cs="Times New Roman"/>
              </w:rPr>
              <w:t>ation</w:t>
            </w:r>
            <w:r>
              <w:rPr>
                <w:rFonts w:ascii="Arial" w:eastAsia="Times New Roman" w:hAnsi="Arial" w:cs="Times New Roman"/>
              </w:rPr>
              <w:t xml:space="preserve"> via code comments</w:t>
            </w:r>
            <w:r w:rsidR="005C0A73">
              <w:rPr>
                <w:rFonts w:ascii="Arial" w:eastAsia="Times New Roman" w:hAnsi="Arial" w:cs="Times New Roman"/>
              </w:rPr>
              <w:t xml:space="preserve"> of</w:t>
            </w:r>
            <w:r>
              <w:rPr>
                <w:rFonts w:ascii="Arial" w:eastAsia="Times New Roman" w:hAnsi="Arial" w:cs="Times New Roman"/>
              </w:rPr>
              <w:t xml:space="preserve"> the two functions provided.</w:t>
            </w:r>
          </w:p>
        </w:tc>
        <w:tc>
          <w:tcPr>
            <w:tcW w:w="1418" w:type="dxa"/>
          </w:tcPr>
          <w:p w14:paraId="40F7FC21" w14:textId="7EF58862" w:rsidR="005C0A73" w:rsidRDefault="005C0A73" w:rsidP="005C0A73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(8 * 0.5) + (16 * 0.5) = 12 marks</w:t>
            </w:r>
          </w:p>
        </w:tc>
        <w:tc>
          <w:tcPr>
            <w:tcW w:w="838" w:type="dxa"/>
          </w:tcPr>
          <w:p w14:paraId="049057D5" w14:textId="77777777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</w:p>
        </w:tc>
      </w:tr>
      <w:tr w:rsidR="00A85B2D" w14:paraId="077BD0FC" w14:textId="77777777" w:rsidTr="005C0A73">
        <w:tc>
          <w:tcPr>
            <w:tcW w:w="703" w:type="dxa"/>
          </w:tcPr>
          <w:p w14:paraId="6D4B7F72" w14:textId="005A81AA" w:rsidR="00A85B2D" w:rsidRDefault="00300981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4b</w:t>
            </w:r>
          </w:p>
        </w:tc>
        <w:tc>
          <w:tcPr>
            <w:tcW w:w="7797" w:type="dxa"/>
          </w:tcPr>
          <w:p w14:paraId="046538C5" w14:textId="3EAEF9E1" w:rsidR="00A85B2D" w:rsidRPr="00A85B2D" w:rsidRDefault="00300981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Incorporat</w:t>
            </w:r>
            <w:r w:rsidR="005C0A73">
              <w:rPr>
                <w:rFonts w:ascii="Arial" w:eastAsia="Times New Roman" w:hAnsi="Arial" w:cs="Times New Roman"/>
              </w:rPr>
              <w:t>ion of</w:t>
            </w:r>
            <w:r>
              <w:rPr>
                <w:rFonts w:ascii="Arial" w:eastAsia="Times New Roman" w:hAnsi="Arial" w:cs="Times New Roman"/>
              </w:rPr>
              <w:t xml:space="preserve"> the two functions provided into your main submission so that the program does not crash when an illegal money value is provided, and also virtually ‘bags up’ the products purchased.</w:t>
            </w:r>
          </w:p>
        </w:tc>
        <w:tc>
          <w:tcPr>
            <w:tcW w:w="1418" w:type="dxa"/>
          </w:tcPr>
          <w:p w14:paraId="3A3F96E3" w14:textId="7268E842" w:rsidR="00A85B2D" w:rsidRDefault="005C0A73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2</w:t>
            </w:r>
          </w:p>
        </w:tc>
        <w:tc>
          <w:tcPr>
            <w:tcW w:w="838" w:type="dxa"/>
          </w:tcPr>
          <w:p w14:paraId="348C5A95" w14:textId="77777777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</w:p>
        </w:tc>
      </w:tr>
      <w:tr w:rsidR="00A85B2D" w14:paraId="3E753D0D" w14:textId="77777777" w:rsidTr="005C0A73">
        <w:tc>
          <w:tcPr>
            <w:tcW w:w="703" w:type="dxa"/>
          </w:tcPr>
          <w:p w14:paraId="06949A4F" w14:textId="1D7FD756" w:rsidR="00A85B2D" w:rsidRDefault="00603E0F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Overall</w:t>
            </w:r>
          </w:p>
        </w:tc>
        <w:tc>
          <w:tcPr>
            <w:tcW w:w="7797" w:type="dxa"/>
          </w:tcPr>
          <w:p w14:paraId="0DF080D3" w14:textId="66E8FD5A" w:rsidR="00A85B2D" w:rsidRPr="00A85B2D" w:rsidRDefault="00603E0F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Overall code standard including comments, formatting, variable names</w:t>
            </w:r>
          </w:p>
        </w:tc>
        <w:tc>
          <w:tcPr>
            <w:tcW w:w="1418" w:type="dxa"/>
          </w:tcPr>
          <w:p w14:paraId="5E8AD400" w14:textId="7809C328" w:rsidR="00A85B2D" w:rsidRDefault="00603E0F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9</w:t>
            </w:r>
          </w:p>
        </w:tc>
        <w:tc>
          <w:tcPr>
            <w:tcW w:w="838" w:type="dxa"/>
          </w:tcPr>
          <w:p w14:paraId="0EF3EA6E" w14:textId="77777777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</w:p>
        </w:tc>
      </w:tr>
      <w:tr w:rsidR="00A85B2D" w14:paraId="34F78DD3" w14:textId="77777777" w:rsidTr="005C0A73">
        <w:tc>
          <w:tcPr>
            <w:tcW w:w="703" w:type="dxa"/>
          </w:tcPr>
          <w:p w14:paraId="5D6DA9CD" w14:textId="77777777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</w:p>
        </w:tc>
        <w:tc>
          <w:tcPr>
            <w:tcW w:w="7797" w:type="dxa"/>
          </w:tcPr>
          <w:p w14:paraId="53181402" w14:textId="3D29C888" w:rsidR="00A85B2D" w:rsidRPr="00A85B2D" w:rsidRDefault="00A85B2D" w:rsidP="005C0A73">
            <w:pPr>
              <w:tabs>
                <w:tab w:val="left" w:pos="5580"/>
              </w:tabs>
              <w:suppressAutoHyphens/>
              <w:autoSpaceDN w:val="0"/>
              <w:jc w:val="right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 xml:space="preserve">Assignment total (out of </w:t>
            </w:r>
            <w:r w:rsidR="00603E0F">
              <w:rPr>
                <w:rFonts w:ascii="Arial" w:eastAsia="Times New Roman" w:hAnsi="Arial" w:cs="Times New Roman"/>
              </w:rPr>
              <w:t>70</w:t>
            </w:r>
            <w:r>
              <w:rPr>
                <w:rFonts w:ascii="Arial" w:eastAsia="Times New Roman" w:hAnsi="Arial" w:cs="Times New Roman"/>
              </w:rPr>
              <w:t xml:space="preserve"> marks)</w:t>
            </w:r>
          </w:p>
        </w:tc>
        <w:tc>
          <w:tcPr>
            <w:tcW w:w="1418" w:type="dxa"/>
          </w:tcPr>
          <w:p w14:paraId="5DC47833" w14:textId="77777777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</w:p>
        </w:tc>
        <w:tc>
          <w:tcPr>
            <w:tcW w:w="838" w:type="dxa"/>
          </w:tcPr>
          <w:p w14:paraId="554436CF" w14:textId="77777777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</w:p>
        </w:tc>
      </w:tr>
      <w:tr w:rsidR="00A85B2D" w14:paraId="39AA0DA7" w14:textId="77777777" w:rsidTr="005C0A73">
        <w:tc>
          <w:tcPr>
            <w:tcW w:w="703" w:type="dxa"/>
          </w:tcPr>
          <w:p w14:paraId="4E243ADB" w14:textId="77777777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</w:p>
        </w:tc>
        <w:tc>
          <w:tcPr>
            <w:tcW w:w="7797" w:type="dxa"/>
          </w:tcPr>
          <w:p w14:paraId="5EF2D4B3" w14:textId="583327D2" w:rsidR="00A85B2D" w:rsidRDefault="00A85B2D" w:rsidP="005C0A73">
            <w:pPr>
              <w:tabs>
                <w:tab w:val="left" w:pos="5580"/>
              </w:tabs>
              <w:suppressAutoHyphens/>
              <w:autoSpaceDN w:val="0"/>
              <w:jc w:val="right"/>
              <w:textAlignment w:val="baseline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Contribution to grade (out of 20 marks)</w:t>
            </w:r>
          </w:p>
        </w:tc>
        <w:tc>
          <w:tcPr>
            <w:tcW w:w="1418" w:type="dxa"/>
          </w:tcPr>
          <w:p w14:paraId="24D6BB82" w14:textId="77777777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</w:p>
        </w:tc>
        <w:tc>
          <w:tcPr>
            <w:tcW w:w="838" w:type="dxa"/>
          </w:tcPr>
          <w:p w14:paraId="5CE433F4" w14:textId="77777777" w:rsidR="00A85B2D" w:rsidRDefault="00A85B2D" w:rsidP="005F4577">
            <w:pPr>
              <w:tabs>
                <w:tab w:val="left" w:pos="5580"/>
              </w:tabs>
              <w:suppressAutoHyphens/>
              <w:autoSpaceDN w:val="0"/>
              <w:textAlignment w:val="baseline"/>
              <w:rPr>
                <w:rFonts w:ascii="Arial" w:eastAsia="Times New Roman" w:hAnsi="Arial" w:cs="Times New Roman"/>
              </w:rPr>
            </w:pPr>
          </w:p>
        </w:tc>
      </w:tr>
    </w:tbl>
    <w:p w14:paraId="22EE1CBF" w14:textId="6CE28412" w:rsidR="00340385" w:rsidRPr="005855CF" w:rsidRDefault="005F4577" w:rsidP="006F3E78">
      <w:pPr>
        <w:suppressAutoHyphens/>
        <w:autoSpaceDN w:val="0"/>
        <w:textAlignment w:val="baseline"/>
        <w:rPr>
          <w:rFonts w:asciiTheme="majorHAnsi" w:eastAsia="Times New Roman" w:hAnsiTheme="majorHAnsi" w:cstheme="majorHAnsi"/>
        </w:rPr>
      </w:pPr>
      <w:r w:rsidRPr="005F4577">
        <w:rPr>
          <w:rFonts w:ascii="Arial" w:eastAsia="Times New Roman" w:hAnsi="Arial" w:cs="Times New Roman"/>
          <w:b/>
        </w:rPr>
        <w:br/>
      </w:r>
      <w:r w:rsidRPr="005F4577">
        <w:rPr>
          <w:rFonts w:asciiTheme="majorHAnsi" w:eastAsia="Times New Roman" w:hAnsiTheme="majorHAnsi" w:cstheme="majorHAnsi"/>
          <w:b/>
        </w:rPr>
        <w:t>Comments:</w:t>
      </w:r>
      <w:r w:rsidR="005855CF">
        <w:rPr>
          <w:rFonts w:asciiTheme="majorHAnsi" w:eastAsia="Times New Roman" w:hAnsiTheme="majorHAnsi" w:cstheme="majorHAnsi"/>
          <w:b/>
        </w:rPr>
        <w:t xml:space="preserve"> </w:t>
      </w:r>
    </w:p>
    <w:sectPr w:rsidR="00340385" w:rsidRPr="005855CF" w:rsidSect="005F4577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1282" w:right="567" w:bottom="1134" w:left="567" w:header="630" w:footer="1134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55DE7C" w14:textId="77777777" w:rsidR="00007D8E" w:rsidRDefault="00007D8E">
      <w:pPr>
        <w:spacing w:after="0" w:line="240" w:lineRule="auto"/>
      </w:pPr>
      <w:r>
        <w:separator/>
      </w:r>
    </w:p>
  </w:endnote>
  <w:endnote w:type="continuationSeparator" w:id="0">
    <w:p w14:paraId="09C34A43" w14:textId="77777777" w:rsidR="00007D8E" w:rsidRDefault="00007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1" w:rightFromText="181" w:vertAnchor="page" w:horzAnchor="page" w:tblpX="568" w:tblpY="16047"/>
      <w:tblW w:w="10740" w:type="dxa"/>
      <w:tblLook w:val="04A0" w:firstRow="1" w:lastRow="0" w:firstColumn="1" w:lastColumn="0" w:noHBand="0" w:noVBand="1"/>
    </w:tblPr>
    <w:tblGrid>
      <w:gridCol w:w="2093"/>
      <w:gridCol w:w="6095"/>
      <w:gridCol w:w="2552"/>
    </w:tblGrid>
    <w:tr w:rsidR="00665101" w:rsidRPr="00112A93" w14:paraId="2BC95866" w14:textId="77777777">
      <w:tc>
        <w:tcPr>
          <w:tcW w:w="2093" w:type="dxa"/>
          <w:vAlign w:val="center"/>
        </w:tcPr>
        <w:p w14:paraId="37B02B13" w14:textId="77777777" w:rsidR="00665101" w:rsidRPr="00112A93" w:rsidRDefault="00665101" w:rsidP="00A27FF7">
          <w:pPr>
            <w:pStyle w:val="Footer"/>
          </w:pPr>
          <w:r w:rsidRPr="00112A93">
            <w:t>CRICOS Provider No. 00103D</w:t>
          </w:r>
        </w:p>
      </w:tc>
      <w:tc>
        <w:tcPr>
          <w:tcW w:w="6095" w:type="dxa"/>
          <w:vAlign w:val="center"/>
        </w:tcPr>
        <w:p w14:paraId="7C71539C" w14:textId="77777777" w:rsidR="00665101" w:rsidRPr="00112A93" w:rsidRDefault="00665101" w:rsidP="00A27FF7">
          <w:pPr>
            <w:pStyle w:val="Footer"/>
          </w:pPr>
        </w:p>
      </w:tc>
      <w:tc>
        <w:tcPr>
          <w:tcW w:w="2552" w:type="dxa"/>
          <w:vAlign w:val="center"/>
        </w:tcPr>
        <w:sdt>
          <w:sdtPr>
            <w:rPr>
              <w:sz w:val="16"/>
              <w:szCs w:val="16"/>
            </w:rPr>
            <w:id w:val="489991922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sz w:val="16"/>
                  <w:szCs w:val="16"/>
                </w:rPr>
                <w:id w:val="-804697521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22A19477" w14:textId="376C9079" w:rsidR="00665101" w:rsidRPr="00112A93" w:rsidRDefault="00665101" w:rsidP="00A27FF7">
                  <w:pPr>
                    <w:pStyle w:val="Footer"/>
                    <w:jc w:val="right"/>
                    <w:rPr>
                      <w:sz w:val="16"/>
                      <w:szCs w:val="16"/>
                    </w:rPr>
                  </w:pPr>
                  <w:r w:rsidRPr="00112A93">
                    <w:rPr>
                      <w:sz w:val="16"/>
                      <w:szCs w:val="16"/>
                    </w:rPr>
                    <w:t xml:space="preserve">Page </w:t>
                  </w:r>
                  <w:r w:rsidRPr="00112A93">
                    <w:rPr>
                      <w:sz w:val="16"/>
                      <w:szCs w:val="16"/>
                    </w:rPr>
                    <w:fldChar w:fldCharType="begin"/>
                  </w:r>
                  <w:r w:rsidRPr="00112A93">
                    <w:rPr>
                      <w:sz w:val="16"/>
                      <w:szCs w:val="16"/>
                    </w:rPr>
                    <w:instrText xml:space="preserve"> PAGE </w:instrText>
                  </w:r>
                  <w:r w:rsidRPr="00112A93">
                    <w:rPr>
                      <w:sz w:val="16"/>
                      <w:szCs w:val="16"/>
                    </w:rPr>
                    <w:fldChar w:fldCharType="separate"/>
                  </w:r>
                  <w:r w:rsidR="0065121B">
                    <w:rPr>
                      <w:noProof/>
                      <w:sz w:val="16"/>
                      <w:szCs w:val="16"/>
                    </w:rPr>
                    <w:t>1</w:t>
                  </w:r>
                  <w:r w:rsidRPr="00112A93">
                    <w:rPr>
                      <w:sz w:val="16"/>
                      <w:szCs w:val="16"/>
                    </w:rPr>
                    <w:fldChar w:fldCharType="end"/>
                  </w:r>
                  <w:r w:rsidRPr="00112A93">
                    <w:rPr>
                      <w:sz w:val="16"/>
                      <w:szCs w:val="16"/>
                    </w:rPr>
                    <w:t xml:space="preserve"> of </w:t>
                  </w:r>
                  <w:r w:rsidRPr="00112A93">
                    <w:rPr>
                      <w:sz w:val="16"/>
                      <w:szCs w:val="16"/>
                    </w:rPr>
                    <w:fldChar w:fldCharType="begin"/>
                  </w:r>
                  <w:r w:rsidRPr="00112A93">
                    <w:rPr>
                      <w:sz w:val="16"/>
                      <w:szCs w:val="16"/>
                    </w:rPr>
                    <w:instrText xml:space="preserve"> NUMPAGES  </w:instrText>
                  </w:r>
                  <w:r w:rsidRPr="00112A93">
                    <w:rPr>
                      <w:sz w:val="16"/>
                      <w:szCs w:val="16"/>
                    </w:rPr>
                    <w:fldChar w:fldCharType="separate"/>
                  </w:r>
                  <w:r w:rsidR="0065121B">
                    <w:rPr>
                      <w:noProof/>
                      <w:sz w:val="16"/>
                      <w:szCs w:val="16"/>
                    </w:rPr>
                    <w:t>5</w:t>
                  </w:r>
                  <w:r w:rsidRPr="00112A93">
                    <w:rPr>
                      <w:sz w:val="16"/>
                      <w:szCs w:val="16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6650F940" w14:textId="77777777" w:rsidR="00665101" w:rsidRPr="00112A93" w:rsidRDefault="00665101">
    <w:pPr>
      <w:pStyle w:val="Footer"/>
    </w:pPr>
    <w:r w:rsidRPr="0041798A">
      <w:rPr>
        <w:noProof/>
        <w:lang w:eastAsia="en-AU"/>
      </w:rPr>
      <w:drawing>
        <wp:anchor distT="0" distB="0" distL="114300" distR="114300" simplePos="0" relativeHeight="251656192" behindDoc="1" locked="0" layoutInCell="1" allowOverlap="1" wp14:anchorId="282559A9" wp14:editId="3BED7C3D">
          <wp:simplePos x="0" y="0"/>
          <wp:positionH relativeFrom="column">
            <wp:posOffset>-360045</wp:posOffset>
          </wp:positionH>
          <wp:positionV relativeFrom="page">
            <wp:posOffset>9973310</wp:posOffset>
          </wp:positionV>
          <wp:extent cx="7560310" cy="723900"/>
          <wp:effectExtent l="25400" t="0" r="8890" b="0"/>
          <wp:wrapNone/>
          <wp:docPr id="9" name="Picture 9" descr="FedU_A4_10mm_colour_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edU_A4_10mm_colour_Foot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pPr w:leftFromText="181" w:rightFromText="181" w:vertAnchor="page" w:horzAnchor="page" w:tblpX="568" w:tblpY="16047"/>
      <w:tblW w:w="10740" w:type="dxa"/>
      <w:tblBorders>
        <w:top w:val="none" w:sz="0" w:space="0" w:color="auto"/>
        <w:bottom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093"/>
      <w:gridCol w:w="6095"/>
      <w:gridCol w:w="2552"/>
    </w:tblGrid>
    <w:tr w:rsidR="00665101" w:rsidRPr="00112A93" w14:paraId="3EE8A297" w14:textId="77777777">
      <w:tc>
        <w:tcPr>
          <w:tcW w:w="2093" w:type="dxa"/>
          <w:vAlign w:val="center"/>
        </w:tcPr>
        <w:p w14:paraId="7163A9F9" w14:textId="77777777" w:rsidR="00665101" w:rsidRPr="00112A93" w:rsidRDefault="00665101" w:rsidP="00112A93">
          <w:pPr>
            <w:pStyle w:val="Footer"/>
            <w:rPr>
              <w:rFonts w:cs="Arial"/>
              <w:szCs w:val="12"/>
            </w:rPr>
          </w:pPr>
          <w:r w:rsidRPr="00112A93">
            <w:rPr>
              <w:rFonts w:cs="Arial"/>
              <w:szCs w:val="12"/>
            </w:rPr>
            <w:t>CRICOS Provider No. 00103D</w:t>
          </w:r>
        </w:p>
      </w:tc>
      <w:tc>
        <w:tcPr>
          <w:tcW w:w="6095" w:type="dxa"/>
          <w:vAlign w:val="center"/>
        </w:tcPr>
        <w:p w14:paraId="177CAE05" w14:textId="77777777" w:rsidR="00665101" w:rsidRPr="00112A93" w:rsidRDefault="00665101" w:rsidP="00112A93">
          <w:pPr>
            <w:pStyle w:val="Footer"/>
            <w:rPr>
              <w:rFonts w:cs="Arial"/>
              <w:szCs w:val="12"/>
            </w:rPr>
          </w:pPr>
          <w:r w:rsidRPr="00112A93">
            <w:rPr>
              <w:rFonts w:cs="Arial"/>
              <w:noProof/>
              <w:szCs w:val="12"/>
            </w:rPr>
            <w:t>Insert file name here</w:t>
          </w:r>
        </w:p>
      </w:tc>
      <w:tc>
        <w:tcPr>
          <w:tcW w:w="2552" w:type="dxa"/>
          <w:vAlign w:val="center"/>
        </w:tcPr>
        <w:sdt>
          <w:sdtPr>
            <w:rPr>
              <w:rFonts w:cs="Arial"/>
              <w:sz w:val="16"/>
              <w:szCs w:val="16"/>
            </w:rPr>
            <w:id w:val="232971764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rFonts w:cs="Arial"/>
                  <w:sz w:val="16"/>
                  <w:szCs w:val="16"/>
                </w:rPr>
                <w:id w:val="1375735929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252CB356" w14:textId="77777777" w:rsidR="00665101" w:rsidRPr="00112A93" w:rsidRDefault="00665101" w:rsidP="00112A93">
                  <w:pPr>
                    <w:pStyle w:val="Footer"/>
                    <w:jc w:val="right"/>
                    <w:rPr>
                      <w:rFonts w:cs="Arial"/>
                      <w:sz w:val="16"/>
                      <w:szCs w:val="16"/>
                    </w:rPr>
                  </w:pPr>
                  <w:r w:rsidRPr="00112A93">
                    <w:rPr>
                      <w:rFonts w:cs="Arial"/>
                      <w:sz w:val="16"/>
                      <w:szCs w:val="16"/>
                    </w:rPr>
                    <w:t xml:space="preserve">Page </w:t>
                  </w:r>
                  <w:r w:rsidRPr="00112A93">
                    <w:rPr>
                      <w:rFonts w:cs="Arial"/>
                      <w:sz w:val="16"/>
                      <w:szCs w:val="16"/>
                    </w:rPr>
                    <w:fldChar w:fldCharType="begin"/>
                  </w:r>
                  <w:r w:rsidRPr="00112A93">
                    <w:rPr>
                      <w:rFonts w:cs="Arial"/>
                      <w:sz w:val="16"/>
                      <w:szCs w:val="16"/>
                    </w:rPr>
                    <w:instrText xml:space="preserve"> PAGE </w:instrText>
                  </w:r>
                  <w:r w:rsidRPr="00112A93">
                    <w:rPr>
                      <w:rFonts w:cs="Arial"/>
                      <w:sz w:val="16"/>
                      <w:szCs w:val="16"/>
                    </w:rPr>
                    <w:fldChar w:fldCharType="separate"/>
                  </w:r>
                  <w:r w:rsidR="00013F6E">
                    <w:rPr>
                      <w:rFonts w:cs="Arial"/>
                      <w:noProof/>
                      <w:sz w:val="16"/>
                      <w:szCs w:val="16"/>
                    </w:rPr>
                    <w:t>6</w:t>
                  </w:r>
                  <w:r w:rsidRPr="00112A93">
                    <w:rPr>
                      <w:rFonts w:cs="Arial"/>
                      <w:sz w:val="16"/>
                      <w:szCs w:val="16"/>
                    </w:rPr>
                    <w:fldChar w:fldCharType="end"/>
                  </w:r>
                  <w:r w:rsidRPr="00112A93">
                    <w:rPr>
                      <w:rFonts w:cs="Arial"/>
                      <w:sz w:val="16"/>
                      <w:szCs w:val="16"/>
                    </w:rPr>
                    <w:t xml:space="preserve"> of </w:t>
                  </w:r>
                  <w:r w:rsidRPr="00112A93">
                    <w:rPr>
                      <w:rFonts w:cs="Arial"/>
                      <w:sz w:val="16"/>
                      <w:szCs w:val="16"/>
                    </w:rPr>
                    <w:fldChar w:fldCharType="begin"/>
                  </w:r>
                  <w:r w:rsidRPr="00112A93">
                    <w:rPr>
                      <w:rFonts w:cs="Arial"/>
                      <w:sz w:val="16"/>
                      <w:szCs w:val="16"/>
                    </w:rPr>
                    <w:instrText xml:space="preserve"> NUMPAGES  </w:instrText>
                  </w:r>
                  <w:r w:rsidRPr="00112A93">
                    <w:rPr>
                      <w:rFonts w:cs="Arial"/>
                      <w:sz w:val="16"/>
                      <w:szCs w:val="16"/>
                    </w:rPr>
                    <w:fldChar w:fldCharType="separate"/>
                  </w:r>
                  <w:r w:rsidR="0022296B">
                    <w:rPr>
                      <w:rFonts w:cs="Arial"/>
                      <w:noProof/>
                      <w:sz w:val="16"/>
                      <w:szCs w:val="16"/>
                    </w:rPr>
                    <w:t>8</w:t>
                  </w:r>
                  <w:r w:rsidRPr="00112A93">
                    <w:rPr>
                      <w:rFonts w:cs="Arial"/>
                      <w:sz w:val="16"/>
                      <w:szCs w:val="16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7DB2451B" w14:textId="77777777" w:rsidR="00665101" w:rsidRDefault="00665101">
    <w:pPr>
      <w:pStyle w:val="Footer"/>
    </w:pPr>
    <w:r w:rsidRPr="0041798A">
      <w:rPr>
        <w:noProof/>
        <w:lang w:eastAsia="en-AU"/>
      </w:rPr>
      <w:drawing>
        <wp:anchor distT="0" distB="0" distL="114300" distR="114300" simplePos="0" relativeHeight="251655168" behindDoc="1" locked="0" layoutInCell="1" allowOverlap="1" wp14:anchorId="2F2A968D" wp14:editId="0FDE782A">
          <wp:simplePos x="0" y="0"/>
          <wp:positionH relativeFrom="column">
            <wp:posOffset>-360045</wp:posOffset>
          </wp:positionH>
          <wp:positionV relativeFrom="page">
            <wp:posOffset>9994900</wp:posOffset>
          </wp:positionV>
          <wp:extent cx="7560310" cy="723900"/>
          <wp:effectExtent l="25400" t="0" r="8890" b="0"/>
          <wp:wrapNone/>
          <wp:docPr id="16" name="Picture 16" descr="FedU_A4_10mm_colour_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edU_A4_10mm_colour_Foot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0590B5" w14:textId="77777777" w:rsidR="00007D8E" w:rsidRDefault="00007D8E">
      <w:pPr>
        <w:spacing w:after="0" w:line="240" w:lineRule="auto"/>
      </w:pPr>
      <w:r>
        <w:separator/>
      </w:r>
    </w:p>
  </w:footnote>
  <w:footnote w:type="continuationSeparator" w:id="0">
    <w:p w14:paraId="0042A379" w14:textId="77777777" w:rsidR="00007D8E" w:rsidRDefault="00007D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0CC444" w14:textId="77777777" w:rsidR="005F4577" w:rsidRPr="005F4577" w:rsidRDefault="005F4577" w:rsidP="005F4577">
    <w:pPr>
      <w:suppressAutoHyphens/>
      <w:autoSpaceDN w:val="0"/>
      <w:ind w:left="709" w:hanging="709"/>
      <w:textAlignment w:val="baseline"/>
      <w:rPr>
        <w:rFonts w:ascii="Arial" w:eastAsia="Times New Roman" w:hAnsi="Arial" w:cs="Times New Roman"/>
        <w:sz w:val="24"/>
      </w:rPr>
    </w:pPr>
    <w:r w:rsidRPr="005F4577">
      <w:rPr>
        <w:rFonts w:ascii="Arial" w:eastAsia="Times New Roman" w:hAnsi="Arial" w:cs="Times New Roman"/>
        <w:sz w:val="24"/>
      </w:rPr>
      <w:t>ITECH</w:t>
    </w:r>
    <w:r w:rsidR="005E7A28">
      <w:rPr>
        <w:rFonts w:ascii="Arial" w:eastAsia="Times New Roman" w:hAnsi="Arial" w:cs="Times New Roman"/>
        <w:sz w:val="24"/>
      </w:rPr>
      <w:t>1400</w:t>
    </w:r>
    <w:r w:rsidRPr="005F4577">
      <w:rPr>
        <w:rFonts w:ascii="Arial" w:eastAsia="Times New Roman" w:hAnsi="Arial" w:cs="Times New Roman"/>
        <w:sz w:val="24"/>
      </w:rPr>
      <w:t xml:space="preserve"> – </w:t>
    </w:r>
    <w:r w:rsidR="005E7A28">
      <w:rPr>
        <w:rFonts w:ascii="Arial" w:eastAsia="Times New Roman" w:hAnsi="Arial" w:cs="Times New Roman"/>
        <w:sz w:val="24"/>
      </w:rPr>
      <w:t>Foundations of Programming</w:t>
    </w:r>
  </w:p>
  <w:p w14:paraId="12D2413E" w14:textId="77777777" w:rsidR="00665101" w:rsidRDefault="00665101">
    <w:pPr>
      <w:pStyle w:val="Header"/>
    </w:pPr>
    <w:r w:rsidRPr="0041798A">
      <w:rPr>
        <w:noProof/>
        <w:lang w:eastAsia="en-AU"/>
      </w:rPr>
      <w:drawing>
        <wp:anchor distT="0" distB="0" distL="114300" distR="114300" simplePos="0" relativeHeight="251658752" behindDoc="1" locked="0" layoutInCell="1" allowOverlap="1" wp14:anchorId="158E88A5" wp14:editId="181CE90D">
          <wp:simplePos x="0" y="0"/>
          <wp:positionH relativeFrom="column">
            <wp:posOffset>-360045</wp:posOffset>
          </wp:positionH>
          <wp:positionV relativeFrom="page">
            <wp:posOffset>-238125</wp:posOffset>
          </wp:positionV>
          <wp:extent cx="7559040" cy="1079500"/>
          <wp:effectExtent l="0" t="0" r="3810" b="6350"/>
          <wp:wrapNone/>
          <wp:docPr id="8" name="Picture 8" descr="FedU_A4_10mm_colourBG_300ppi_hea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edU_A4_10mm_colourBG_300ppi_head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40" cy="107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50A99">
      <w:t>School of Science, Engineering and Information Technology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B902C5" w14:textId="77777777" w:rsidR="00665101" w:rsidRDefault="00665101" w:rsidP="0010132B">
    <w:pPr>
      <w:pStyle w:val="Header"/>
      <w:tabs>
        <w:tab w:val="clear" w:pos="4320"/>
        <w:tab w:val="clear" w:pos="8640"/>
        <w:tab w:val="center" w:pos="5383"/>
      </w:tabs>
    </w:pPr>
    <w:r w:rsidRPr="0041798A">
      <w:rPr>
        <w:noProof/>
        <w:lang w:eastAsia="en-AU"/>
      </w:rPr>
      <w:drawing>
        <wp:anchor distT="0" distB="0" distL="114300" distR="114300" simplePos="0" relativeHeight="251672576" behindDoc="1" locked="0" layoutInCell="1" allowOverlap="1" wp14:anchorId="20C413D1" wp14:editId="1D3902BC">
          <wp:simplePos x="0" y="0"/>
          <wp:positionH relativeFrom="column">
            <wp:posOffset>-343528</wp:posOffset>
          </wp:positionH>
          <wp:positionV relativeFrom="page">
            <wp:posOffset>-209550</wp:posOffset>
          </wp:positionV>
          <wp:extent cx="7559040" cy="1079500"/>
          <wp:effectExtent l="0" t="0" r="3810" b="6350"/>
          <wp:wrapNone/>
          <wp:docPr id="11" name="Picture 11" descr="FedU_A4_10mm_colourBG_300ppi_hea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edU_A4_10mm_colourBG_300ppi_head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40" cy="107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0164A">
      <w:t>School of Science, Engineering and Information Technology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E92F75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3F95F4B"/>
    <w:multiLevelType w:val="hybridMultilevel"/>
    <w:tmpl w:val="5DE213A0"/>
    <w:lvl w:ilvl="0" w:tplc="85FECF9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2257F"/>
    <w:multiLevelType w:val="hybridMultilevel"/>
    <w:tmpl w:val="8B827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7608A"/>
    <w:multiLevelType w:val="hybridMultilevel"/>
    <w:tmpl w:val="5BAC37E4"/>
    <w:lvl w:ilvl="0" w:tplc="4DC2961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E47DF8"/>
    <w:multiLevelType w:val="multilevel"/>
    <w:tmpl w:val="D4044FF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7113A35"/>
    <w:multiLevelType w:val="hybridMultilevel"/>
    <w:tmpl w:val="7F00917A"/>
    <w:lvl w:ilvl="0" w:tplc="7C20598A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5438E"/>
    <w:multiLevelType w:val="multilevel"/>
    <w:tmpl w:val="9DDCACC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3AD548F7"/>
    <w:multiLevelType w:val="hybridMultilevel"/>
    <w:tmpl w:val="7F00917A"/>
    <w:lvl w:ilvl="0" w:tplc="7C20598A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46565F"/>
    <w:multiLevelType w:val="hybridMultilevel"/>
    <w:tmpl w:val="7F00917A"/>
    <w:lvl w:ilvl="0" w:tplc="7C20598A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2A4DAF"/>
    <w:multiLevelType w:val="hybridMultilevel"/>
    <w:tmpl w:val="7F00917A"/>
    <w:lvl w:ilvl="0" w:tplc="7C20598A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727D32"/>
    <w:multiLevelType w:val="hybridMultilevel"/>
    <w:tmpl w:val="785036AA"/>
    <w:lvl w:ilvl="0" w:tplc="016E51C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DE1C30"/>
    <w:multiLevelType w:val="hybridMultilevel"/>
    <w:tmpl w:val="480A27E4"/>
    <w:lvl w:ilvl="0" w:tplc="E7D8102C">
      <w:start w:val="1"/>
      <w:numFmt w:val="bullet"/>
      <w:pStyle w:val="FedBodyBulletIndent"/>
      <w:lvlText w:val="•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63270D7A"/>
    <w:multiLevelType w:val="hybridMultilevel"/>
    <w:tmpl w:val="7F00917A"/>
    <w:lvl w:ilvl="0" w:tplc="7C20598A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DA630B"/>
    <w:multiLevelType w:val="multilevel"/>
    <w:tmpl w:val="97146CAE"/>
    <w:lvl w:ilvl="0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2C7001E"/>
    <w:multiLevelType w:val="multilevel"/>
    <w:tmpl w:val="7F544426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7EEF5C83"/>
    <w:multiLevelType w:val="hybridMultilevel"/>
    <w:tmpl w:val="48007FEE"/>
    <w:lvl w:ilvl="0" w:tplc="603A2726">
      <w:start w:val="1"/>
      <w:numFmt w:val="decimal"/>
      <w:lvlText w:val="%1.)"/>
      <w:lvlJc w:val="left"/>
      <w:pPr>
        <w:ind w:left="1080" w:hanging="720"/>
      </w:pPr>
      <w:rPr>
        <w:rFonts w:ascii="Calibri" w:hAnsi="Calibri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4"/>
  </w:num>
  <w:num w:numId="4">
    <w:abstractNumId w:val="14"/>
  </w:num>
  <w:num w:numId="5">
    <w:abstractNumId w:val="1"/>
  </w:num>
  <w:num w:numId="6">
    <w:abstractNumId w:val="10"/>
  </w:num>
  <w:num w:numId="7">
    <w:abstractNumId w:val="8"/>
  </w:num>
  <w:num w:numId="8">
    <w:abstractNumId w:val="12"/>
  </w:num>
  <w:num w:numId="9">
    <w:abstractNumId w:val="9"/>
  </w:num>
  <w:num w:numId="10">
    <w:abstractNumId w:val="5"/>
  </w:num>
  <w:num w:numId="11">
    <w:abstractNumId w:val="7"/>
  </w:num>
  <w:num w:numId="12">
    <w:abstractNumId w:val="3"/>
  </w:num>
  <w:num w:numId="13">
    <w:abstractNumId w:val="0"/>
  </w:num>
  <w:num w:numId="14">
    <w:abstractNumId w:val="15"/>
  </w:num>
  <w:num w:numId="15">
    <w:abstractNumId w:val="2"/>
  </w:num>
  <w:num w:numId="16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attachedTemplate r:id="rId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4E1"/>
    <w:rsid w:val="000012F0"/>
    <w:rsid w:val="000064ED"/>
    <w:rsid w:val="00007D8E"/>
    <w:rsid w:val="00013F6E"/>
    <w:rsid w:val="000167E9"/>
    <w:rsid w:val="00025AFC"/>
    <w:rsid w:val="000361C1"/>
    <w:rsid w:val="000374E1"/>
    <w:rsid w:val="00050848"/>
    <w:rsid w:val="00063080"/>
    <w:rsid w:val="0006751D"/>
    <w:rsid w:val="00071542"/>
    <w:rsid w:val="00075EEB"/>
    <w:rsid w:val="00086882"/>
    <w:rsid w:val="00086F40"/>
    <w:rsid w:val="00090B8C"/>
    <w:rsid w:val="00092567"/>
    <w:rsid w:val="0009423C"/>
    <w:rsid w:val="000A1DC4"/>
    <w:rsid w:val="000C643F"/>
    <w:rsid w:val="000D18B8"/>
    <w:rsid w:val="000D3309"/>
    <w:rsid w:val="000D7B97"/>
    <w:rsid w:val="000F231D"/>
    <w:rsid w:val="000F26AB"/>
    <w:rsid w:val="000F4430"/>
    <w:rsid w:val="000F789D"/>
    <w:rsid w:val="0010132B"/>
    <w:rsid w:val="00106797"/>
    <w:rsid w:val="001104D6"/>
    <w:rsid w:val="00112A93"/>
    <w:rsid w:val="0011679D"/>
    <w:rsid w:val="001315A1"/>
    <w:rsid w:val="00166054"/>
    <w:rsid w:val="00175C71"/>
    <w:rsid w:val="00193960"/>
    <w:rsid w:val="001C2BB6"/>
    <w:rsid w:val="001C2C9F"/>
    <w:rsid w:val="001C5539"/>
    <w:rsid w:val="002010B6"/>
    <w:rsid w:val="002014FD"/>
    <w:rsid w:val="002036EA"/>
    <w:rsid w:val="0021022C"/>
    <w:rsid w:val="0021054E"/>
    <w:rsid w:val="002107D7"/>
    <w:rsid w:val="002145B0"/>
    <w:rsid w:val="00215DB3"/>
    <w:rsid w:val="0022296B"/>
    <w:rsid w:val="0022684A"/>
    <w:rsid w:val="00227589"/>
    <w:rsid w:val="00233BF5"/>
    <w:rsid w:val="00235766"/>
    <w:rsid w:val="00244987"/>
    <w:rsid w:val="00252885"/>
    <w:rsid w:val="00254EF8"/>
    <w:rsid w:val="002642D5"/>
    <w:rsid w:val="00266C43"/>
    <w:rsid w:val="00277F4A"/>
    <w:rsid w:val="0028045F"/>
    <w:rsid w:val="0029100D"/>
    <w:rsid w:val="00292ABB"/>
    <w:rsid w:val="00294BDE"/>
    <w:rsid w:val="00295FD6"/>
    <w:rsid w:val="002B3C57"/>
    <w:rsid w:val="002C567C"/>
    <w:rsid w:val="002E096E"/>
    <w:rsid w:val="002F5483"/>
    <w:rsid w:val="00300981"/>
    <w:rsid w:val="00317D51"/>
    <w:rsid w:val="003230B1"/>
    <w:rsid w:val="00323424"/>
    <w:rsid w:val="00324ADE"/>
    <w:rsid w:val="00340385"/>
    <w:rsid w:val="003427A7"/>
    <w:rsid w:val="00345AC3"/>
    <w:rsid w:val="00362511"/>
    <w:rsid w:val="00367FF0"/>
    <w:rsid w:val="00372B4C"/>
    <w:rsid w:val="00376B95"/>
    <w:rsid w:val="00383D09"/>
    <w:rsid w:val="00393C3B"/>
    <w:rsid w:val="00395FBC"/>
    <w:rsid w:val="003A178F"/>
    <w:rsid w:val="003A3225"/>
    <w:rsid w:val="003A5CF1"/>
    <w:rsid w:val="003A6FDC"/>
    <w:rsid w:val="003B241B"/>
    <w:rsid w:val="003B519A"/>
    <w:rsid w:val="003C02AB"/>
    <w:rsid w:val="003D44D6"/>
    <w:rsid w:val="003E272B"/>
    <w:rsid w:val="003E71B1"/>
    <w:rsid w:val="003F5A58"/>
    <w:rsid w:val="004039CD"/>
    <w:rsid w:val="00404834"/>
    <w:rsid w:val="00407D3A"/>
    <w:rsid w:val="00412F6B"/>
    <w:rsid w:val="0041798A"/>
    <w:rsid w:val="004275DD"/>
    <w:rsid w:val="00430B2E"/>
    <w:rsid w:val="00432218"/>
    <w:rsid w:val="00432D88"/>
    <w:rsid w:val="0043544F"/>
    <w:rsid w:val="00437B4D"/>
    <w:rsid w:val="00446C89"/>
    <w:rsid w:val="00453B67"/>
    <w:rsid w:val="0045533C"/>
    <w:rsid w:val="00455535"/>
    <w:rsid w:val="0045616E"/>
    <w:rsid w:val="004668ED"/>
    <w:rsid w:val="00475705"/>
    <w:rsid w:val="004818CE"/>
    <w:rsid w:val="00481E34"/>
    <w:rsid w:val="00484D9C"/>
    <w:rsid w:val="0049616F"/>
    <w:rsid w:val="0049620E"/>
    <w:rsid w:val="004A2B8D"/>
    <w:rsid w:val="004B7A4F"/>
    <w:rsid w:val="004C040F"/>
    <w:rsid w:val="004C2AAD"/>
    <w:rsid w:val="004C5C8B"/>
    <w:rsid w:val="004D2034"/>
    <w:rsid w:val="004D5C4B"/>
    <w:rsid w:val="004E04A3"/>
    <w:rsid w:val="004E358E"/>
    <w:rsid w:val="004E6493"/>
    <w:rsid w:val="004E6EE2"/>
    <w:rsid w:val="004E707C"/>
    <w:rsid w:val="004F0F78"/>
    <w:rsid w:val="005044B1"/>
    <w:rsid w:val="00517453"/>
    <w:rsid w:val="00521305"/>
    <w:rsid w:val="005216E9"/>
    <w:rsid w:val="00525FAC"/>
    <w:rsid w:val="005266AD"/>
    <w:rsid w:val="005324C1"/>
    <w:rsid w:val="0053298E"/>
    <w:rsid w:val="00532D46"/>
    <w:rsid w:val="00550510"/>
    <w:rsid w:val="00556D27"/>
    <w:rsid w:val="005756A7"/>
    <w:rsid w:val="005836C0"/>
    <w:rsid w:val="00584008"/>
    <w:rsid w:val="00584ED6"/>
    <w:rsid w:val="005855CF"/>
    <w:rsid w:val="005A071D"/>
    <w:rsid w:val="005B1D3C"/>
    <w:rsid w:val="005C0A73"/>
    <w:rsid w:val="005C5697"/>
    <w:rsid w:val="005C7ED4"/>
    <w:rsid w:val="005E192A"/>
    <w:rsid w:val="005E5DC9"/>
    <w:rsid w:val="005E7A28"/>
    <w:rsid w:val="005F4577"/>
    <w:rsid w:val="005F5ADA"/>
    <w:rsid w:val="00603E0F"/>
    <w:rsid w:val="00610922"/>
    <w:rsid w:val="00617627"/>
    <w:rsid w:val="0062108A"/>
    <w:rsid w:val="00634D11"/>
    <w:rsid w:val="00635A99"/>
    <w:rsid w:val="0064638A"/>
    <w:rsid w:val="0065121B"/>
    <w:rsid w:val="00662C80"/>
    <w:rsid w:val="0066331D"/>
    <w:rsid w:val="00665101"/>
    <w:rsid w:val="00667977"/>
    <w:rsid w:val="00685762"/>
    <w:rsid w:val="0068588B"/>
    <w:rsid w:val="006912AB"/>
    <w:rsid w:val="00695834"/>
    <w:rsid w:val="006A1C92"/>
    <w:rsid w:val="006A5AFF"/>
    <w:rsid w:val="006A7CAF"/>
    <w:rsid w:val="006A7CD5"/>
    <w:rsid w:val="006B0845"/>
    <w:rsid w:val="006B346F"/>
    <w:rsid w:val="006B6650"/>
    <w:rsid w:val="006C65F1"/>
    <w:rsid w:val="006D6C4F"/>
    <w:rsid w:val="006E4D2F"/>
    <w:rsid w:val="006E658F"/>
    <w:rsid w:val="006E7571"/>
    <w:rsid w:val="006F3E78"/>
    <w:rsid w:val="007104B9"/>
    <w:rsid w:val="00711467"/>
    <w:rsid w:val="00716205"/>
    <w:rsid w:val="00716DCC"/>
    <w:rsid w:val="00717001"/>
    <w:rsid w:val="00721845"/>
    <w:rsid w:val="0072542D"/>
    <w:rsid w:val="00731353"/>
    <w:rsid w:val="007321FF"/>
    <w:rsid w:val="00741716"/>
    <w:rsid w:val="007427BC"/>
    <w:rsid w:val="00745886"/>
    <w:rsid w:val="00747918"/>
    <w:rsid w:val="00747FDC"/>
    <w:rsid w:val="0075050D"/>
    <w:rsid w:val="0075704E"/>
    <w:rsid w:val="00762D78"/>
    <w:rsid w:val="0078028F"/>
    <w:rsid w:val="00783DBD"/>
    <w:rsid w:val="007849DC"/>
    <w:rsid w:val="00784F1B"/>
    <w:rsid w:val="00785F0A"/>
    <w:rsid w:val="007B51CF"/>
    <w:rsid w:val="007B69E1"/>
    <w:rsid w:val="007D5412"/>
    <w:rsid w:val="007E209D"/>
    <w:rsid w:val="00802EEB"/>
    <w:rsid w:val="00805375"/>
    <w:rsid w:val="00810BE8"/>
    <w:rsid w:val="0081358A"/>
    <w:rsid w:val="008172DE"/>
    <w:rsid w:val="00817925"/>
    <w:rsid w:val="00821ED1"/>
    <w:rsid w:val="00825250"/>
    <w:rsid w:val="00831B9A"/>
    <w:rsid w:val="00832DC9"/>
    <w:rsid w:val="00834F87"/>
    <w:rsid w:val="00842FBE"/>
    <w:rsid w:val="00846E2C"/>
    <w:rsid w:val="00850247"/>
    <w:rsid w:val="00872819"/>
    <w:rsid w:val="00876D9A"/>
    <w:rsid w:val="00882C17"/>
    <w:rsid w:val="00887D1F"/>
    <w:rsid w:val="00896212"/>
    <w:rsid w:val="008A4A49"/>
    <w:rsid w:val="008B25FE"/>
    <w:rsid w:val="008B3B93"/>
    <w:rsid w:val="008B64F8"/>
    <w:rsid w:val="008C1C90"/>
    <w:rsid w:val="008C3637"/>
    <w:rsid w:val="008E0B9D"/>
    <w:rsid w:val="008E7CFE"/>
    <w:rsid w:val="008E7E45"/>
    <w:rsid w:val="008F21CB"/>
    <w:rsid w:val="008F4F33"/>
    <w:rsid w:val="008F64CD"/>
    <w:rsid w:val="00904D03"/>
    <w:rsid w:val="00930A6A"/>
    <w:rsid w:val="00931F32"/>
    <w:rsid w:val="00940C61"/>
    <w:rsid w:val="00965E33"/>
    <w:rsid w:val="00966CF1"/>
    <w:rsid w:val="00970A77"/>
    <w:rsid w:val="009914B0"/>
    <w:rsid w:val="00991530"/>
    <w:rsid w:val="00991EB0"/>
    <w:rsid w:val="009A0F77"/>
    <w:rsid w:val="009A1ABF"/>
    <w:rsid w:val="009A1E02"/>
    <w:rsid w:val="009A7A33"/>
    <w:rsid w:val="009C3567"/>
    <w:rsid w:val="009C662A"/>
    <w:rsid w:val="009C6FB6"/>
    <w:rsid w:val="009C71D6"/>
    <w:rsid w:val="009E4C15"/>
    <w:rsid w:val="009E77D7"/>
    <w:rsid w:val="00A01194"/>
    <w:rsid w:val="00A07851"/>
    <w:rsid w:val="00A10793"/>
    <w:rsid w:val="00A12915"/>
    <w:rsid w:val="00A166AE"/>
    <w:rsid w:val="00A2794D"/>
    <w:rsid w:val="00A27FF7"/>
    <w:rsid w:val="00A34596"/>
    <w:rsid w:val="00A561F2"/>
    <w:rsid w:val="00A805C0"/>
    <w:rsid w:val="00A82474"/>
    <w:rsid w:val="00A85B2D"/>
    <w:rsid w:val="00A948E5"/>
    <w:rsid w:val="00AA7E6D"/>
    <w:rsid w:val="00AB508F"/>
    <w:rsid w:val="00AB6648"/>
    <w:rsid w:val="00AC6643"/>
    <w:rsid w:val="00AC7B87"/>
    <w:rsid w:val="00AE605F"/>
    <w:rsid w:val="00AF0F70"/>
    <w:rsid w:val="00AF109D"/>
    <w:rsid w:val="00AF11C4"/>
    <w:rsid w:val="00AF787F"/>
    <w:rsid w:val="00B05C66"/>
    <w:rsid w:val="00B07576"/>
    <w:rsid w:val="00B12DA7"/>
    <w:rsid w:val="00B207BD"/>
    <w:rsid w:val="00B337B9"/>
    <w:rsid w:val="00B433D5"/>
    <w:rsid w:val="00B50214"/>
    <w:rsid w:val="00B55DB5"/>
    <w:rsid w:val="00B572EF"/>
    <w:rsid w:val="00B57F6E"/>
    <w:rsid w:val="00B72993"/>
    <w:rsid w:val="00B807A4"/>
    <w:rsid w:val="00B83D30"/>
    <w:rsid w:val="00B86599"/>
    <w:rsid w:val="00B912F3"/>
    <w:rsid w:val="00BA0DC9"/>
    <w:rsid w:val="00BC2B87"/>
    <w:rsid w:val="00BD2F31"/>
    <w:rsid w:val="00BE28A0"/>
    <w:rsid w:val="00BE56ED"/>
    <w:rsid w:val="00BF05B2"/>
    <w:rsid w:val="00BF2C18"/>
    <w:rsid w:val="00C067D8"/>
    <w:rsid w:val="00C10378"/>
    <w:rsid w:val="00C1412A"/>
    <w:rsid w:val="00C21F10"/>
    <w:rsid w:val="00C226C2"/>
    <w:rsid w:val="00C30B21"/>
    <w:rsid w:val="00C44C38"/>
    <w:rsid w:val="00C50A99"/>
    <w:rsid w:val="00C5154F"/>
    <w:rsid w:val="00C53CD5"/>
    <w:rsid w:val="00C61796"/>
    <w:rsid w:val="00C66764"/>
    <w:rsid w:val="00C7050F"/>
    <w:rsid w:val="00C70C2C"/>
    <w:rsid w:val="00C731C1"/>
    <w:rsid w:val="00C750B7"/>
    <w:rsid w:val="00C76EF6"/>
    <w:rsid w:val="00C92F73"/>
    <w:rsid w:val="00C93733"/>
    <w:rsid w:val="00CA7F08"/>
    <w:rsid w:val="00CB77CF"/>
    <w:rsid w:val="00CC0C94"/>
    <w:rsid w:val="00CC5DAC"/>
    <w:rsid w:val="00CD0010"/>
    <w:rsid w:val="00CD21DD"/>
    <w:rsid w:val="00CF4D9F"/>
    <w:rsid w:val="00CF72B0"/>
    <w:rsid w:val="00D009F3"/>
    <w:rsid w:val="00D01988"/>
    <w:rsid w:val="00D07310"/>
    <w:rsid w:val="00D11553"/>
    <w:rsid w:val="00D12024"/>
    <w:rsid w:val="00D15233"/>
    <w:rsid w:val="00D1686D"/>
    <w:rsid w:val="00D20550"/>
    <w:rsid w:val="00D248C0"/>
    <w:rsid w:val="00D26CDC"/>
    <w:rsid w:val="00D4773E"/>
    <w:rsid w:val="00D531E9"/>
    <w:rsid w:val="00D60D28"/>
    <w:rsid w:val="00D66960"/>
    <w:rsid w:val="00D75453"/>
    <w:rsid w:val="00D85AED"/>
    <w:rsid w:val="00DA66E0"/>
    <w:rsid w:val="00DD52FE"/>
    <w:rsid w:val="00DE3A06"/>
    <w:rsid w:val="00DE3A55"/>
    <w:rsid w:val="00DE4F4B"/>
    <w:rsid w:val="00DF04D2"/>
    <w:rsid w:val="00DF166F"/>
    <w:rsid w:val="00DF4550"/>
    <w:rsid w:val="00DF48EE"/>
    <w:rsid w:val="00DF5C1D"/>
    <w:rsid w:val="00E0164A"/>
    <w:rsid w:val="00E020D7"/>
    <w:rsid w:val="00E06592"/>
    <w:rsid w:val="00E1095D"/>
    <w:rsid w:val="00E11295"/>
    <w:rsid w:val="00E1246D"/>
    <w:rsid w:val="00E37451"/>
    <w:rsid w:val="00E42966"/>
    <w:rsid w:val="00E45782"/>
    <w:rsid w:val="00E4616B"/>
    <w:rsid w:val="00E55C16"/>
    <w:rsid w:val="00E62364"/>
    <w:rsid w:val="00E64C6A"/>
    <w:rsid w:val="00E7387F"/>
    <w:rsid w:val="00EA01BD"/>
    <w:rsid w:val="00EA4A8B"/>
    <w:rsid w:val="00EA6517"/>
    <w:rsid w:val="00EB39B4"/>
    <w:rsid w:val="00EC2F0B"/>
    <w:rsid w:val="00EC58F9"/>
    <w:rsid w:val="00EC6567"/>
    <w:rsid w:val="00ED074F"/>
    <w:rsid w:val="00EE608B"/>
    <w:rsid w:val="00EE6FC8"/>
    <w:rsid w:val="00F30190"/>
    <w:rsid w:val="00F35A76"/>
    <w:rsid w:val="00F35EC5"/>
    <w:rsid w:val="00F3691F"/>
    <w:rsid w:val="00F441F6"/>
    <w:rsid w:val="00F4639D"/>
    <w:rsid w:val="00F47780"/>
    <w:rsid w:val="00F47DC1"/>
    <w:rsid w:val="00F559F7"/>
    <w:rsid w:val="00F56B3D"/>
    <w:rsid w:val="00F60DF0"/>
    <w:rsid w:val="00F66279"/>
    <w:rsid w:val="00F66463"/>
    <w:rsid w:val="00F7070B"/>
    <w:rsid w:val="00F73837"/>
    <w:rsid w:val="00F74EDF"/>
    <w:rsid w:val="00F8336E"/>
    <w:rsid w:val="00F9260B"/>
    <w:rsid w:val="00F94D9B"/>
    <w:rsid w:val="00FB03FE"/>
    <w:rsid w:val="00FB7F66"/>
    <w:rsid w:val="00FC7143"/>
    <w:rsid w:val="00FD0FE4"/>
    <w:rsid w:val="00FD4BA4"/>
    <w:rsid w:val="00FD52EB"/>
    <w:rsid w:val="00FE5113"/>
    <w:rsid w:val="00FE54C5"/>
    <w:rsid w:val="00FF522C"/>
    <w:rsid w:val="00FF6F2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FBC4F2"/>
  <w15:docId w15:val="{7A2F19A2-1C73-4711-A9B1-62DBD8003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2" w:uiPriority="9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8028F"/>
    <w:pPr>
      <w:spacing w:after="200" w:line="276" w:lineRule="auto"/>
    </w:pPr>
    <w:rPr>
      <w:rFonts w:eastAsiaTheme="minorEastAsia"/>
      <w:sz w:val="22"/>
      <w:szCs w:val="22"/>
      <w:lang w:val="en-AU" w:eastAsia="zh-CN"/>
    </w:rPr>
  </w:style>
  <w:style w:type="paragraph" w:styleId="Heading1">
    <w:name w:val="heading 1"/>
    <w:aliases w:val="Heading 1 Fed L1 Heading"/>
    <w:basedOn w:val="Normal"/>
    <w:next w:val="FedBody1013"/>
    <w:link w:val="Heading1Char"/>
    <w:uiPriority w:val="9"/>
    <w:qFormat/>
    <w:rsid w:val="00965E33"/>
    <w:pPr>
      <w:keepNext/>
      <w:keepLines/>
      <w:spacing w:before="300" w:after="100" w:line="400" w:lineRule="exact"/>
      <w:outlineLvl w:val="0"/>
    </w:pPr>
    <w:rPr>
      <w:rFonts w:ascii="Arial" w:eastAsiaTheme="majorEastAsia" w:hAnsi="Arial" w:cstheme="majorBidi"/>
      <w:b/>
      <w:bCs/>
      <w:color w:val="004786"/>
      <w:sz w:val="32"/>
      <w:szCs w:val="32"/>
      <w:lang w:val="en-US" w:eastAsia="en-US"/>
    </w:rPr>
  </w:style>
  <w:style w:type="paragraph" w:styleId="Heading2">
    <w:name w:val="heading 2"/>
    <w:aliases w:val="Fed L2 Heading"/>
    <w:basedOn w:val="Normal"/>
    <w:next w:val="FedBody1013"/>
    <w:link w:val="Heading2Char"/>
    <w:uiPriority w:val="9"/>
    <w:qFormat/>
    <w:rsid w:val="003E272B"/>
    <w:pPr>
      <w:keepNext/>
      <w:keepLines/>
      <w:spacing w:before="400" w:after="100" w:line="280" w:lineRule="exact"/>
      <w:outlineLvl w:val="1"/>
    </w:pPr>
    <w:rPr>
      <w:rFonts w:ascii="Arial" w:eastAsia="MS Mincho" w:hAnsi="Arial" w:cs="Arial"/>
      <w:b/>
      <w:color w:val="006AAC"/>
      <w:sz w:val="26"/>
      <w:szCs w:val="24"/>
      <w:lang w:val="en-US" w:eastAsia="en-US"/>
    </w:rPr>
  </w:style>
  <w:style w:type="paragraph" w:styleId="Heading3">
    <w:name w:val="heading 3"/>
    <w:aliases w:val="Heading 3 Fed L3 Head"/>
    <w:basedOn w:val="Normal"/>
    <w:next w:val="FedBody1013"/>
    <w:link w:val="Heading3Char"/>
    <w:uiPriority w:val="9"/>
    <w:unhideWhenUsed/>
    <w:qFormat/>
    <w:rsid w:val="000F4430"/>
    <w:pPr>
      <w:keepNext/>
      <w:keepLines/>
      <w:spacing w:before="300" w:after="0" w:line="280" w:lineRule="exact"/>
      <w:outlineLvl w:val="2"/>
    </w:pPr>
    <w:rPr>
      <w:rFonts w:ascii="Arial" w:eastAsiaTheme="majorEastAsia" w:hAnsi="Arial" w:cstheme="majorBidi"/>
      <w:b/>
      <w:bCs/>
      <w:color w:val="808080" w:themeColor="background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edBody1013">
    <w:name w:val="Fed Body 10/13"/>
    <w:basedOn w:val="Normal"/>
    <w:qFormat/>
    <w:rsid w:val="00F4639D"/>
    <w:pPr>
      <w:tabs>
        <w:tab w:val="left" w:pos="2835"/>
        <w:tab w:val="left" w:pos="5670"/>
        <w:tab w:val="left" w:pos="8505"/>
        <w:tab w:val="left" w:pos="11340"/>
      </w:tabs>
      <w:spacing w:before="100" w:after="100" w:line="260" w:lineRule="exact"/>
      <w:ind w:right="1134"/>
    </w:pPr>
    <w:rPr>
      <w:rFonts w:ascii="Arial" w:hAnsi="Arial"/>
      <w:sz w:val="20"/>
    </w:rPr>
  </w:style>
  <w:style w:type="character" w:customStyle="1" w:styleId="Heading1Char">
    <w:name w:val="Heading 1 Char"/>
    <w:aliases w:val="Heading 1 Fed L1 Heading Char"/>
    <w:basedOn w:val="DefaultParagraphFont"/>
    <w:link w:val="Heading1"/>
    <w:uiPriority w:val="9"/>
    <w:rsid w:val="00965E33"/>
    <w:rPr>
      <w:rFonts w:ascii="Arial" w:eastAsiaTheme="majorEastAsia" w:hAnsi="Arial" w:cstheme="majorBidi"/>
      <w:b/>
      <w:bCs/>
      <w:color w:val="004786"/>
      <w:sz w:val="32"/>
      <w:szCs w:val="32"/>
    </w:rPr>
  </w:style>
  <w:style w:type="character" w:customStyle="1" w:styleId="Heading2Char">
    <w:name w:val="Heading 2 Char"/>
    <w:aliases w:val="Fed L2 Heading Char"/>
    <w:basedOn w:val="DefaultParagraphFont"/>
    <w:link w:val="Heading2"/>
    <w:uiPriority w:val="9"/>
    <w:rsid w:val="003E272B"/>
    <w:rPr>
      <w:rFonts w:ascii="Arial" w:eastAsia="MS Mincho" w:hAnsi="Arial" w:cs="Arial"/>
      <w:b/>
      <w:color w:val="006AAC"/>
      <w:sz w:val="26"/>
    </w:rPr>
  </w:style>
  <w:style w:type="character" w:customStyle="1" w:styleId="Heading3Char">
    <w:name w:val="Heading 3 Char"/>
    <w:aliases w:val="Heading 3 Fed L3 Head Char"/>
    <w:basedOn w:val="DefaultParagraphFont"/>
    <w:link w:val="Heading3"/>
    <w:uiPriority w:val="9"/>
    <w:rsid w:val="000F4430"/>
    <w:rPr>
      <w:rFonts w:ascii="Arial" w:eastAsiaTheme="majorEastAsia" w:hAnsi="Arial" w:cstheme="majorBidi"/>
      <w:b/>
      <w:bCs/>
      <w:color w:val="808080" w:themeColor="background1" w:themeShade="80"/>
      <w:sz w:val="22"/>
      <w:szCs w:val="22"/>
      <w:lang w:val="en-AU" w:eastAsia="zh-CN"/>
    </w:rPr>
  </w:style>
  <w:style w:type="table" w:styleId="TableGrid">
    <w:name w:val="Table Grid"/>
    <w:aliases w:val="UB Table Grid"/>
    <w:basedOn w:val="TableNormal"/>
    <w:uiPriority w:val="59"/>
    <w:rsid w:val="00FE0BF7"/>
    <w:rPr>
      <w:rFonts w:ascii="Arial" w:hAnsi="Arial"/>
      <w:color w:val="003A6D" w:themeColor="text1"/>
      <w:sz w:val="14"/>
    </w:rPr>
    <w:tblPr>
      <w:tblBorders>
        <w:top w:val="single" w:sz="4" w:space="0" w:color="D9D9D9" w:themeColor="background1" w:themeShade="D9"/>
        <w:bottom w:val="single" w:sz="4" w:space="0" w:color="D9D9D9" w:themeColor="background1" w:themeShade="D9"/>
        <w:insideH w:val="single" w:sz="4" w:space="0" w:color="D9D9D9" w:themeColor="background1" w:themeShade="D9"/>
      </w:tblBorders>
    </w:tblPr>
  </w:style>
  <w:style w:type="paragraph" w:styleId="Header">
    <w:name w:val="header"/>
    <w:basedOn w:val="Normal"/>
    <w:link w:val="HeaderChar"/>
    <w:uiPriority w:val="99"/>
    <w:unhideWhenUsed/>
    <w:rsid w:val="00887D1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7D1F"/>
  </w:style>
  <w:style w:type="paragraph" w:styleId="Footer">
    <w:name w:val="footer"/>
    <w:basedOn w:val="Normal"/>
    <w:link w:val="FooterChar"/>
    <w:uiPriority w:val="99"/>
    <w:unhideWhenUsed/>
    <w:rsid w:val="00A27FF7"/>
    <w:pPr>
      <w:tabs>
        <w:tab w:val="center" w:pos="4320"/>
        <w:tab w:val="right" w:pos="8640"/>
      </w:tabs>
    </w:pPr>
    <w:rPr>
      <w:rFonts w:ascii="Arial" w:hAnsi="Arial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A27FF7"/>
    <w:rPr>
      <w:rFonts w:ascii="Arial" w:eastAsiaTheme="minorEastAsia" w:hAnsi="Arial"/>
      <w:sz w:val="12"/>
      <w:szCs w:val="22"/>
      <w:lang w:val="en-AU" w:eastAsia="zh-CN"/>
    </w:rPr>
  </w:style>
  <w:style w:type="character" w:styleId="PageNumber">
    <w:name w:val="page number"/>
    <w:basedOn w:val="DefaultParagraphFont"/>
    <w:uiPriority w:val="99"/>
    <w:semiHidden/>
    <w:unhideWhenUsed/>
    <w:rsid w:val="00112A93"/>
  </w:style>
  <w:style w:type="character" w:styleId="Hyperlink">
    <w:name w:val="Hyperlink"/>
    <w:aliases w:val="Fed Hyperlink"/>
    <w:basedOn w:val="DefaultParagraphFont"/>
    <w:uiPriority w:val="99"/>
    <w:unhideWhenUsed/>
    <w:rsid w:val="00F4639D"/>
    <w:rPr>
      <w:rFonts w:ascii="Arial" w:hAnsi="Arial"/>
      <w:dstrike w:val="0"/>
      <w:color w:val="auto"/>
      <w:spacing w:val="0"/>
      <w:w w:val="100"/>
      <w:kern w:val="0"/>
      <w:position w:val="0"/>
      <w:sz w:val="20"/>
      <w:u w:val="none"/>
      <w:vertAlign w:val="baseline"/>
    </w:rPr>
  </w:style>
  <w:style w:type="paragraph" w:customStyle="1" w:styleId="FedL1Heading">
    <w:name w:val="Fed L1 Heading"/>
    <w:basedOn w:val="Heading1"/>
    <w:link w:val="FedL1HeadingChar"/>
    <w:qFormat/>
    <w:rsid w:val="0041798A"/>
  </w:style>
  <w:style w:type="character" w:customStyle="1" w:styleId="FedL1HeadingChar">
    <w:name w:val="Fed L1 Heading Char"/>
    <w:basedOn w:val="Heading1Char"/>
    <w:link w:val="FedL1Heading"/>
    <w:rsid w:val="0041798A"/>
    <w:rPr>
      <w:rFonts w:ascii="Arial" w:eastAsiaTheme="majorEastAsia" w:hAnsi="Arial" w:cstheme="majorBidi"/>
      <w:b/>
      <w:bCs/>
      <w:color w:val="004786"/>
      <w:sz w:val="32"/>
      <w:szCs w:val="32"/>
    </w:rPr>
  </w:style>
  <w:style w:type="paragraph" w:customStyle="1" w:styleId="FedL2HeadBW">
    <w:name w:val="Fed L2 Head BW"/>
    <w:basedOn w:val="Heading2"/>
    <w:next w:val="FedBody1013"/>
    <w:link w:val="FedL2HeadBWChar"/>
    <w:qFormat/>
    <w:rsid w:val="0041798A"/>
    <w:rPr>
      <w:color w:val="0076B7"/>
      <w:sz w:val="28"/>
    </w:rPr>
  </w:style>
  <w:style w:type="character" w:customStyle="1" w:styleId="FedL2HeadBWChar">
    <w:name w:val="Fed L2 Head BW Char"/>
    <w:basedOn w:val="Heading2Char"/>
    <w:link w:val="FedL2HeadBW"/>
    <w:rsid w:val="0041798A"/>
    <w:rPr>
      <w:rFonts w:ascii="Arial" w:eastAsia="MS Mincho" w:hAnsi="Arial" w:cs="Arial"/>
      <w:b/>
      <w:color w:val="0076B7"/>
      <w:sz w:val="28"/>
    </w:rPr>
  </w:style>
  <w:style w:type="paragraph" w:customStyle="1" w:styleId="FedL3Head">
    <w:name w:val="Fed L3 Head"/>
    <w:basedOn w:val="Heading3"/>
    <w:next w:val="FedBody1013"/>
    <w:link w:val="FedL3HeadChar"/>
    <w:qFormat/>
    <w:rsid w:val="000F4430"/>
  </w:style>
  <w:style w:type="character" w:customStyle="1" w:styleId="FedL3HeadChar">
    <w:name w:val="Fed L3 Head Char"/>
    <w:basedOn w:val="Heading3Char"/>
    <w:link w:val="FedL3Head"/>
    <w:rsid w:val="000F4430"/>
    <w:rPr>
      <w:rFonts w:ascii="Arial" w:eastAsiaTheme="majorEastAsia" w:hAnsi="Arial" w:cstheme="majorBidi"/>
      <w:b/>
      <w:bCs/>
      <w:color w:val="808080" w:themeColor="background1" w:themeShade="80"/>
      <w:sz w:val="22"/>
      <w:szCs w:val="22"/>
      <w:lang w:val="en-AU" w:eastAsia="zh-CN"/>
    </w:rPr>
  </w:style>
  <w:style w:type="paragraph" w:customStyle="1" w:styleId="FedHeaderTable">
    <w:name w:val="Fed Header Table"/>
    <w:basedOn w:val="FedBody1013"/>
    <w:qFormat/>
    <w:rsid w:val="000F4430"/>
    <w:pPr>
      <w:spacing w:before="60" w:after="60"/>
      <w:ind w:right="0"/>
    </w:pPr>
  </w:style>
  <w:style w:type="paragraph" w:customStyle="1" w:styleId="FedBodyBulletIndent">
    <w:name w:val="Fed Body Bullet  Indent"/>
    <w:basedOn w:val="FedBody1013"/>
    <w:qFormat/>
    <w:rsid w:val="00D01988"/>
    <w:pPr>
      <w:numPr>
        <w:numId w:val="1"/>
      </w:numPr>
    </w:pPr>
  </w:style>
  <w:style w:type="character" w:styleId="FollowedHyperlink">
    <w:name w:val="FollowedHyperlink"/>
    <w:aliases w:val="Fed"/>
    <w:uiPriority w:val="99"/>
    <w:unhideWhenUsed/>
    <w:rsid w:val="00F4639D"/>
    <w:rPr>
      <w:rFonts w:ascii="Arial" w:hAnsi="Arial"/>
      <w:color w:val="A6A6A6" w:themeColor="background1" w:themeShade="A6"/>
      <w:sz w:val="20"/>
    </w:rPr>
  </w:style>
  <w:style w:type="paragraph" w:customStyle="1" w:styleId="FedDocumentHead">
    <w:name w:val="Fed Document Head"/>
    <w:basedOn w:val="Normal"/>
    <w:next w:val="FedL2HeadBW"/>
    <w:qFormat/>
    <w:rsid w:val="00834F87"/>
    <w:pPr>
      <w:keepLines/>
      <w:spacing w:after="0" w:line="480" w:lineRule="exact"/>
      <w:outlineLvl w:val="0"/>
    </w:pPr>
    <w:rPr>
      <w:rFonts w:ascii="Arial" w:hAnsi="Arial"/>
      <w:b/>
      <w:color w:val="004786"/>
      <w:sz w:val="52"/>
    </w:rPr>
  </w:style>
  <w:style w:type="paragraph" w:styleId="BalloonText">
    <w:name w:val="Balloon Text"/>
    <w:basedOn w:val="Normal"/>
    <w:link w:val="BalloonTextChar"/>
    <w:uiPriority w:val="99"/>
    <w:rsid w:val="000374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374E1"/>
    <w:rPr>
      <w:rFonts w:ascii="Tahoma" w:eastAsiaTheme="minorEastAsia" w:hAnsi="Tahoma" w:cs="Tahoma"/>
      <w:sz w:val="16"/>
      <w:szCs w:val="16"/>
      <w:lang w:val="en-AU" w:eastAsia="zh-CN"/>
    </w:rPr>
  </w:style>
  <w:style w:type="paragraph" w:styleId="ListParagraph">
    <w:name w:val="List Paragraph"/>
    <w:basedOn w:val="Normal"/>
    <w:uiPriority w:val="34"/>
    <w:qFormat/>
    <w:rsid w:val="000374E1"/>
    <w:pPr>
      <w:ind w:left="720"/>
      <w:contextualSpacing/>
    </w:pPr>
  </w:style>
  <w:style w:type="table" w:styleId="ColorfulGrid-Accent1">
    <w:name w:val="Colorful Grid Accent 1"/>
    <w:basedOn w:val="TableNormal"/>
    <w:rsid w:val="0010132B"/>
    <w:rPr>
      <w:color w:val="003A6D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E4E3" w:themeFill="accent1" w:themeFillTint="33"/>
    </w:tcPr>
    <w:tblStylePr w:type="firstRow">
      <w:rPr>
        <w:b/>
        <w:bCs/>
      </w:rPr>
      <w:tblPr/>
      <w:tcPr>
        <w:shd w:val="clear" w:color="auto" w:fill="C8C9C8" w:themeFill="accent1" w:themeFillTint="66"/>
      </w:tcPr>
    </w:tblStylePr>
    <w:tblStylePr w:type="lastRow">
      <w:rPr>
        <w:b/>
        <w:bCs/>
        <w:color w:val="003A6D" w:themeColor="text1"/>
      </w:rPr>
      <w:tblPr/>
      <w:tcPr>
        <w:shd w:val="clear" w:color="auto" w:fill="C8C9C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9595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95959" w:themeFill="accent1" w:themeFillShade="BF"/>
      </w:tcPr>
    </w:tblStylePr>
    <w:tblStylePr w:type="band1Vert">
      <w:tblPr/>
      <w:tcPr>
        <w:shd w:val="clear" w:color="auto" w:fill="BBBBBB" w:themeFill="accent1" w:themeFillTint="7F"/>
      </w:tcPr>
    </w:tblStylePr>
    <w:tblStylePr w:type="band1Horz">
      <w:tblPr/>
      <w:tcPr>
        <w:shd w:val="clear" w:color="auto" w:fill="BBBBBB" w:themeFill="accent1" w:themeFillTint="7F"/>
      </w:tcPr>
    </w:tblStylePr>
  </w:style>
  <w:style w:type="table" w:styleId="TableGrid8">
    <w:name w:val="Table Grid 8"/>
    <w:basedOn w:val="TableNormal"/>
    <w:rsid w:val="0010132B"/>
    <w:pPr>
      <w:spacing w:after="200" w:line="276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62C80"/>
    <w:pPr>
      <w:pBdr>
        <w:bottom w:val="single" w:sz="8" w:space="4" w:color="77787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3669" w:themeColor="text2" w:themeShade="BF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662C80"/>
    <w:rPr>
      <w:rFonts w:asciiTheme="majorHAnsi" w:eastAsiaTheme="majorEastAsia" w:hAnsiTheme="majorHAnsi" w:cstheme="majorBidi"/>
      <w:color w:val="003669" w:themeColor="text2" w:themeShade="BF"/>
      <w:spacing w:val="5"/>
      <w:kern w:val="28"/>
      <w:sz w:val="52"/>
      <w:szCs w:val="52"/>
      <w:lang w:val="en-AU"/>
    </w:rPr>
  </w:style>
  <w:style w:type="table" w:styleId="ColorfulList-Accent1">
    <w:name w:val="Colorful List Accent 1"/>
    <w:basedOn w:val="TableNormal"/>
    <w:rsid w:val="00785F0A"/>
    <w:rPr>
      <w:color w:val="003A6D" w:themeColor="text1"/>
    </w:rPr>
    <w:tblPr>
      <w:tblStyleRowBandSize w:val="1"/>
      <w:tblStyleColBandSize w:val="1"/>
    </w:tblPr>
    <w:tcPr>
      <w:shd w:val="clear" w:color="auto" w:fill="F1F1F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B74" w:themeFill="accent2" w:themeFillShade="CC"/>
      </w:tcPr>
    </w:tblStylePr>
    <w:tblStylePr w:type="lastRow">
      <w:rPr>
        <w:b/>
        <w:bCs/>
        <w:color w:val="006B74" w:themeColor="accent2" w:themeShade="CC"/>
      </w:rPr>
      <w:tblPr/>
      <w:tcPr>
        <w:tcBorders>
          <w:top w:val="single" w:sz="12" w:space="0" w:color="003A6D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 w:themeFillTint="3F"/>
      </w:tcPr>
    </w:tblStylePr>
    <w:tblStylePr w:type="band1Horz">
      <w:tblPr/>
      <w:tcPr>
        <w:shd w:val="clear" w:color="auto" w:fill="E3E4E3" w:themeFill="accen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rsid w:val="007849DC"/>
    <w:pPr>
      <w:spacing w:line="240" w:lineRule="auto"/>
    </w:pPr>
    <w:rPr>
      <w:b/>
      <w:bCs/>
      <w:color w:val="777877" w:themeColor="accent1"/>
      <w:sz w:val="18"/>
      <w:szCs w:val="18"/>
      <w:lang w:val="en-US" w:eastAsia="en-US"/>
    </w:rPr>
  </w:style>
  <w:style w:type="paragraph" w:customStyle="1" w:styleId="Normal-no-spacing">
    <w:name w:val="Normal-no-spacing"/>
    <w:basedOn w:val="Normal"/>
    <w:link w:val="Normal-no-spacingChar"/>
    <w:qFormat/>
    <w:rsid w:val="000012F0"/>
    <w:pPr>
      <w:keepNext/>
      <w:keepLines/>
      <w:suppressAutoHyphens/>
      <w:autoSpaceDN w:val="0"/>
      <w:spacing w:after="0" w:line="240" w:lineRule="auto"/>
      <w:textAlignment w:val="baseline"/>
    </w:pPr>
    <w:rPr>
      <w:rFonts w:ascii="Courier New" w:eastAsia="Times New Roman" w:hAnsi="Courier New" w:cs="Courier New"/>
      <w:b/>
      <w:bCs/>
      <w:sz w:val="24"/>
      <w:szCs w:val="32"/>
      <w:lang w:val="en-US" w:eastAsia="en-US"/>
    </w:rPr>
  </w:style>
  <w:style w:type="character" w:customStyle="1" w:styleId="Normal-no-spacingChar">
    <w:name w:val="Normal-no-spacing Char"/>
    <w:basedOn w:val="DefaultParagraphFont"/>
    <w:link w:val="Normal-no-spacing"/>
    <w:rsid w:val="000012F0"/>
    <w:rPr>
      <w:rFonts w:ascii="Courier New" w:eastAsia="Times New Roman" w:hAnsi="Courier New" w:cs="Courier New"/>
      <w:b/>
      <w:bCs/>
      <w:szCs w:val="32"/>
    </w:rPr>
  </w:style>
  <w:style w:type="character" w:customStyle="1" w:styleId="Mention1">
    <w:name w:val="Mention1"/>
    <w:basedOn w:val="DefaultParagraphFont"/>
    <w:uiPriority w:val="99"/>
    <w:semiHidden/>
    <w:unhideWhenUsed/>
    <w:rsid w:val="0049620E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95834"/>
    <w:rPr>
      <w:color w:val="808080"/>
      <w:shd w:val="clear" w:color="auto" w:fill="E6E6E6"/>
    </w:rPr>
  </w:style>
  <w:style w:type="table" w:styleId="TableWeb3">
    <w:name w:val="Table Web 3"/>
    <w:basedOn w:val="TableNormal"/>
    <w:rsid w:val="00A85B2D"/>
    <w:pPr>
      <w:spacing w:after="200" w:line="276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85B2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28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nsley\Desktop\Work\Courses\ITECH3229%20-%20MDP%20%5b2014%5d\Labs\Week%2002%20-%20Views%20and%20Layouts\FedU_A4P_BlankB_COL.dotx" TargetMode="External"/></Relationships>
</file>

<file path=word/theme/theme1.xml><?xml version="1.0" encoding="utf-8"?>
<a:theme xmlns:a="http://schemas.openxmlformats.org/drawingml/2006/main" name="FedUni">
  <a:themeElements>
    <a:clrScheme name=" Federation University Theme">
      <a:dk1>
        <a:srgbClr val="003A6D"/>
      </a:dk1>
      <a:lt1>
        <a:sysClr val="window" lastClr="FFFFFF"/>
      </a:lt1>
      <a:dk2>
        <a:srgbClr val="004A8D"/>
      </a:dk2>
      <a:lt2>
        <a:srgbClr val="F0E9E4"/>
      </a:lt2>
      <a:accent1>
        <a:srgbClr val="777877"/>
      </a:accent1>
      <a:accent2>
        <a:srgbClr val="008791"/>
      </a:accent2>
      <a:accent3>
        <a:srgbClr val="66B042"/>
      </a:accent3>
      <a:accent4>
        <a:srgbClr val="421455"/>
      </a:accent4>
      <a:accent5>
        <a:srgbClr val="C0004D"/>
      </a:accent5>
      <a:accent6>
        <a:srgbClr val="EEA420"/>
      </a:accent6>
      <a:hlink>
        <a:srgbClr val="777877"/>
      </a:hlink>
      <a:folHlink>
        <a:srgbClr val="A5A6A5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68B01-654D-468D-861F-96BD948F9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FedU_A4P_BlankB_COL</Template>
  <TotalTime>83</TotalTime>
  <Pages>6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Celtink Creative</Company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University of Ballarat</dc:creator>
  <cp:lastModifiedBy>Harshid Koladara</cp:lastModifiedBy>
  <cp:revision>8</cp:revision>
  <cp:lastPrinted>2017-05-01T04:28:00Z</cp:lastPrinted>
  <dcterms:created xsi:type="dcterms:W3CDTF">2018-11-29T04:11:00Z</dcterms:created>
  <dcterms:modified xsi:type="dcterms:W3CDTF">2021-01-12T05:15:00Z</dcterms:modified>
</cp:coreProperties>
</file>